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B5E1D" w14:textId="0C64E619" w:rsidR="00E81978" w:rsidRPr="00E60B9B" w:rsidRDefault="0072488C" w:rsidP="000F0E51">
      <w:pPr>
        <w:pStyle w:val="Title"/>
      </w:pPr>
      <w:r w:rsidRPr="00E60B9B">
        <w:t>Blazor Web Documentation</w:t>
      </w:r>
    </w:p>
    <w:p w14:paraId="6EEC84A8" w14:textId="5932CEA1" w:rsidR="00760611" w:rsidRPr="00E60B9B" w:rsidRDefault="0072488C" w:rsidP="00760611">
      <w:pPr>
        <w:pStyle w:val="Title"/>
      </w:pPr>
      <w:r w:rsidRPr="00E60B9B">
        <w:t>BR20-2</w:t>
      </w:r>
    </w:p>
    <w:p w14:paraId="0D2DCB29" w14:textId="2D9CD5CB" w:rsidR="003560BC" w:rsidRPr="00E60B9B" w:rsidRDefault="003560BC" w:rsidP="00760611">
      <w:pPr>
        <w:pStyle w:val="Title"/>
      </w:pPr>
      <w:r w:rsidRPr="00E60B9B">
        <w:t>2021</w:t>
      </w:r>
    </w:p>
    <w:p w14:paraId="505FF3DC" w14:textId="77777777" w:rsidR="00760611" w:rsidRPr="00E60B9B" w:rsidRDefault="00760611">
      <w:pPr>
        <w:rPr>
          <w:rFonts w:asciiTheme="majorHAnsi" w:eastAsiaTheme="majorEastAsia" w:hAnsiTheme="majorHAnsi" w:cstheme="majorBidi"/>
        </w:rPr>
      </w:pPr>
      <w:r w:rsidRPr="00E60B9B">
        <w:br w:type="page"/>
      </w:r>
    </w:p>
    <w:p w14:paraId="15205451" w14:textId="76347127" w:rsidR="007B778B" w:rsidRPr="00E60B9B" w:rsidRDefault="007B778B" w:rsidP="00C84DA9">
      <w:pPr>
        <w:pStyle w:val="Heading1"/>
      </w:pPr>
      <w:bookmarkStart w:id="0" w:name="_Toc74259532"/>
      <w:r w:rsidRPr="00E60B9B">
        <w:lastRenderedPageBreak/>
        <w:t>Foreword</w:t>
      </w:r>
      <w:bookmarkEnd w:id="0"/>
    </w:p>
    <w:p w14:paraId="4795BA5E" w14:textId="3B6B3229" w:rsidR="000E4002" w:rsidRDefault="006B159A" w:rsidP="007B778B">
      <w:r w:rsidRPr="00E60B9B">
        <w:t>Thank you for granting me the opportunity to be a candidate to join the Research and Development team in Software Laboratory Center at Binus University.</w:t>
      </w:r>
      <w:r w:rsidR="00B92083" w:rsidRPr="00E60B9B">
        <w:t xml:space="preserve"> Thank you for everyone at Operation </w:t>
      </w:r>
      <w:r w:rsidR="007D0806" w:rsidRPr="00E60B9B">
        <w:t>Division for leading me throughout the semester</w:t>
      </w:r>
      <w:r w:rsidR="00927402" w:rsidRPr="00E60B9B">
        <w:t xml:space="preserve">, </w:t>
      </w:r>
      <w:r w:rsidR="00096F1C">
        <w:t xml:space="preserve">everyone at </w:t>
      </w:r>
      <w:r w:rsidR="007D0806" w:rsidRPr="00E60B9B">
        <w:t>Research and Development for choosing me to be a candidate</w:t>
      </w:r>
      <w:r w:rsidR="00927402" w:rsidRPr="00E60B9B">
        <w:t xml:space="preserve">, and everyone at Software Laboratory Center who has helped </w:t>
      </w:r>
      <w:r w:rsidR="00DF6A28" w:rsidRPr="00E60B9B">
        <w:t xml:space="preserve">and accompanied </w:t>
      </w:r>
      <w:r w:rsidR="00927402" w:rsidRPr="00E60B9B">
        <w:t>me to reach the state I am currently at</w:t>
      </w:r>
      <w:r w:rsidR="008A6700" w:rsidRPr="00E60B9B">
        <w:t>, especially my generation (20-2)</w:t>
      </w:r>
      <w:r w:rsidR="00B92083" w:rsidRPr="00E60B9B">
        <w:t>.</w:t>
      </w:r>
      <w:r w:rsidR="00292B0E" w:rsidRPr="00E60B9B">
        <w:t xml:space="preserve"> I am grateful and will try my best </w:t>
      </w:r>
      <w:r w:rsidR="00FF6DB2" w:rsidRPr="00E60B9B">
        <w:t>at doing this test.</w:t>
      </w:r>
    </w:p>
    <w:p w14:paraId="0332F371" w14:textId="77777777" w:rsidR="000E4002" w:rsidRDefault="000E4002">
      <w:r>
        <w:br w:type="page"/>
      </w:r>
    </w:p>
    <w:p w14:paraId="4FF94D87" w14:textId="5A3A9984" w:rsidR="001C47D0" w:rsidRPr="00E60B9B" w:rsidRDefault="001C47D0" w:rsidP="00C84DA9">
      <w:pPr>
        <w:pStyle w:val="Heading1"/>
      </w:pPr>
      <w:bookmarkStart w:id="1" w:name="_Toc74259533"/>
      <w:r w:rsidRPr="00E60B9B">
        <w:lastRenderedPageBreak/>
        <w:t>Technologies</w:t>
      </w:r>
      <w:bookmarkEnd w:id="1"/>
    </w:p>
    <w:p w14:paraId="7630F237" w14:textId="062767FB" w:rsidR="00C711B1" w:rsidRPr="00E60B9B" w:rsidRDefault="00C711B1" w:rsidP="00C711B1">
      <w:pPr>
        <w:pStyle w:val="Heading2"/>
      </w:pPr>
      <w:bookmarkStart w:id="2" w:name="_Toc74259534"/>
      <w:r w:rsidRPr="00E60B9B">
        <w:t>ASP.NET Core 5.0</w:t>
      </w:r>
      <w:bookmarkEnd w:id="2"/>
    </w:p>
    <w:p w14:paraId="30CCB5AB" w14:textId="27381743" w:rsidR="002454F3" w:rsidRPr="00E60B9B" w:rsidRDefault="002454F3" w:rsidP="002454F3">
      <w:r w:rsidRPr="00E60B9B">
        <w:t xml:space="preserve">ASP.NET Core 5.0 is the </w:t>
      </w:r>
      <w:r w:rsidR="00DC0C12" w:rsidRPr="00E60B9B">
        <w:t xml:space="preserve">latest web framework for developing </w:t>
      </w:r>
      <w:r w:rsidR="009C1984" w:rsidRPr="00E60B9B">
        <w:t xml:space="preserve">web applications on the .NET platform by Microsoft. It is </w:t>
      </w:r>
      <w:r w:rsidR="000B19D2" w:rsidRPr="00E60B9B">
        <w:t xml:space="preserve">better </w:t>
      </w:r>
      <w:r w:rsidR="009C1984" w:rsidRPr="00E60B9B">
        <w:t xml:space="preserve">from </w:t>
      </w:r>
      <w:r w:rsidR="000B19D2" w:rsidRPr="00E60B9B">
        <w:t xml:space="preserve">its predecessor, </w:t>
      </w:r>
      <w:r w:rsidR="009C1984" w:rsidRPr="00E60B9B">
        <w:t>ASP.NET</w:t>
      </w:r>
      <w:r w:rsidR="00691121" w:rsidRPr="00E60B9B">
        <w:t xml:space="preserve"> 4.x</w:t>
      </w:r>
      <w:r w:rsidR="000B19D2" w:rsidRPr="00E60B9B">
        <w:t>, as ASP.NET Core is much more performant</w:t>
      </w:r>
      <w:r w:rsidR="00C90F25" w:rsidRPr="00E60B9B">
        <w:t xml:space="preserve">, provides </w:t>
      </w:r>
      <w:r w:rsidR="000B19D2" w:rsidRPr="00E60B9B">
        <w:t>cross platform</w:t>
      </w:r>
      <w:r w:rsidR="00C90F25" w:rsidRPr="00E60B9B">
        <w:t xml:space="preserve"> solution, and its latest </w:t>
      </w:r>
      <w:r w:rsidR="002B76A7" w:rsidRPr="00E60B9B">
        <w:t>UI technology, Blazor.</w:t>
      </w:r>
    </w:p>
    <w:p w14:paraId="62E9405A" w14:textId="428DD249" w:rsidR="00C711B1" w:rsidRPr="00E60B9B" w:rsidRDefault="00C711B1" w:rsidP="00E103A7">
      <w:pPr>
        <w:pStyle w:val="Heading2"/>
      </w:pPr>
      <w:bookmarkStart w:id="3" w:name="_Toc74259535"/>
      <w:r w:rsidRPr="00E60B9B">
        <w:t>ASP.NET Core Identity</w:t>
      </w:r>
      <w:bookmarkEnd w:id="3"/>
    </w:p>
    <w:p w14:paraId="52FCA1DC" w14:textId="18AA52BC" w:rsidR="00F7557C" w:rsidRPr="00E60B9B" w:rsidRDefault="002B76A7" w:rsidP="00F7557C">
      <w:r w:rsidRPr="00E60B9B">
        <w:t>ASP.NET Core Identity</w:t>
      </w:r>
      <w:r w:rsidR="002A5050" w:rsidRPr="00E60B9B">
        <w:t xml:space="preserve"> provides authentication and authorization scaffolding to ASP.NET Core projects with</w:t>
      </w:r>
      <w:r w:rsidR="00D82DC0" w:rsidRPr="00E60B9B">
        <w:t xml:space="preserve"> built-in supports for login register, social login, </w:t>
      </w:r>
      <w:r w:rsidR="00DC276C" w:rsidRPr="00E60B9B">
        <w:t>database migration</w:t>
      </w:r>
      <w:r w:rsidR="009E0941" w:rsidRPr="00E60B9B">
        <w:t>, and more</w:t>
      </w:r>
      <w:r w:rsidR="00F7557C" w:rsidRPr="00E60B9B">
        <w:t>.</w:t>
      </w:r>
    </w:p>
    <w:p w14:paraId="4A4AC330" w14:textId="5934BC34" w:rsidR="00DD5E90" w:rsidRPr="00E60B9B" w:rsidRDefault="00DD5E90" w:rsidP="00E103A7">
      <w:pPr>
        <w:pStyle w:val="Heading2"/>
      </w:pPr>
      <w:bookmarkStart w:id="4" w:name="_Toc74259536"/>
      <w:r w:rsidRPr="00E60B9B">
        <w:t>Blazor</w:t>
      </w:r>
      <w:r w:rsidR="00B0504A" w:rsidRPr="00E60B9B">
        <w:t xml:space="preserve"> (Server)</w:t>
      </w:r>
      <w:bookmarkEnd w:id="4"/>
    </w:p>
    <w:p w14:paraId="572502C9" w14:textId="2EB035B6" w:rsidR="00F7557C" w:rsidRPr="00E60B9B" w:rsidRDefault="00883EF6" w:rsidP="00F7557C">
      <w:r w:rsidRPr="00E60B9B">
        <w:t xml:space="preserve">Blazor </w:t>
      </w:r>
      <w:r w:rsidR="00337CCF" w:rsidRPr="00E60B9B">
        <w:t>is part of ASP.NET to build interactive web UI</w:t>
      </w:r>
      <w:r w:rsidR="00BF3821" w:rsidRPr="00E60B9B">
        <w:t xml:space="preserve"> with C#.</w:t>
      </w:r>
      <w:r w:rsidR="000E7E2B" w:rsidRPr="00E60B9B">
        <w:t xml:space="preserve"> There are two hosting models for Blazor, Blazor </w:t>
      </w:r>
      <w:proofErr w:type="spellStart"/>
      <w:r w:rsidR="000E7E2B" w:rsidRPr="00E60B9B">
        <w:t>WebAssembly</w:t>
      </w:r>
      <w:proofErr w:type="spellEnd"/>
      <w:r w:rsidR="000E7E2B" w:rsidRPr="00E60B9B">
        <w:t xml:space="preserve"> and Blazor Server.</w:t>
      </w:r>
      <w:r w:rsidR="00BF3821" w:rsidRPr="00E60B9B">
        <w:t xml:space="preserve"> </w:t>
      </w:r>
      <w:r w:rsidR="00681944" w:rsidRPr="00E60B9B">
        <w:t xml:space="preserve">Blazor Server is used in this application to </w:t>
      </w:r>
      <w:r w:rsidR="00F9261D" w:rsidRPr="00E60B9B">
        <w:t>lighten up client’s load and prerender pages server-side before sending them to client</w:t>
      </w:r>
      <w:r w:rsidR="00681944" w:rsidRPr="00E60B9B">
        <w:t>.</w:t>
      </w:r>
    </w:p>
    <w:p w14:paraId="494996C2" w14:textId="0B6F2E74" w:rsidR="00E103A7" w:rsidRPr="00E60B9B" w:rsidRDefault="00E103A7" w:rsidP="00E103A7">
      <w:pPr>
        <w:pStyle w:val="Heading2"/>
      </w:pPr>
      <w:bookmarkStart w:id="5" w:name="_Toc74259537"/>
      <w:r w:rsidRPr="00E60B9B">
        <w:t>Entity Framework Core + SQL Server</w:t>
      </w:r>
      <w:bookmarkEnd w:id="5"/>
    </w:p>
    <w:p w14:paraId="4355D0A3" w14:textId="634A55FA" w:rsidR="00F9261D" w:rsidRPr="00E60B9B" w:rsidRDefault="00F9261D" w:rsidP="00F9261D">
      <w:r w:rsidRPr="00E60B9B">
        <w:t>Entity Framework Core</w:t>
      </w:r>
      <w:r w:rsidR="00B409EF" w:rsidRPr="00E60B9B">
        <w:t xml:space="preserve"> is used as ORM in this application together with SQL Server</w:t>
      </w:r>
      <w:r w:rsidR="0088711C" w:rsidRPr="00E60B9B">
        <w:t xml:space="preserve"> to </w:t>
      </w:r>
      <w:r w:rsidR="00203147" w:rsidRPr="00E60B9B">
        <w:t xml:space="preserve">help in writing </w:t>
      </w:r>
      <w:r w:rsidR="0088711C" w:rsidRPr="00E60B9B">
        <w:t>data</w:t>
      </w:r>
      <w:r w:rsidR="00203147" w:rsidRPr="00E60B9B">
        <w:t>-</w:t>
      </w:r>
      <w:r w:rsidR="0088711C" w:rsidRPr="00E60B9B">
        <w:t>access code</w:t>
      </w:r>
      <w:r w:rsidR="00203147" w:rsidRPr="00E60B9B">
        <w:t xml:space="preserve"> and optimizing database queries</w:t>
      </w:r>
      <w:r w:rsidR="0088711C" w:rsidRPr="00E60B9B">
        <w:t>.</w:t>
      </w:r>
    </w:p>
    <w:p w14:paraId="38443C79" w14:textId="67605BBA" w:rsidR="006F3FE6" w:rsidRDefault="006F3FE6" w:rsidP="00E103A7">
      <w:pPr>
        <w:pStyle w:val="Heading2"/>
      </w:pPr>
      <w:bookmarkStart w:id="6" w:name="_Toc74259538"/>
      <w:proofErr w:type="spellStart"/>
      <w:r>
        <w:t>MudBlazor</w:t>
      </w:r>
      <w:proofErr w:type="spellEnd"/>
    </w:p>
    <w:p w14:paraId="76ABD4C5" w14:textId="1754F698" w:rsidR="006F3FE6" w:rsidRPr="006F3FE6" w:rsidRDefault="006F3FE6" w:rsidP="006F3FE6">
      <w:proofErr w:type="spellStart"/>
      <w:r>
        <w:t>MudBlazor</w:t>
      </w:r>
      <w:proofErr w:type="spellEnd"/>
      <w:r>
        <w:t xml:space="preserve"> is material themed components made </w:t>
      </w:r>
      <w:r w:rsidR="005105AF">
        <w:t xml:space="preserve">for </w:t>
      </w:r>
      <w:proofErr w:type="spellStart"/>
      <w:r w:rsidR="005105AF">
        <w:t>blazor</w:t>
      </w:r>
      <w:proofErr w:type="spellEnd"/>
      <w:r w:rsidR="005105AF">
        <w:t>.</w:t>
      </w:r>
    </w:p>
    <w:p w14:paraId="10D52BEA" w14:textId="5D704CEE" w:rsidR="00B0504A" w:rsidRPr="00E60B9B" w:rsidRDefault="00E103A7" w:rsidP="00E103A7">
      <w:pPr>
        <w:pStyle w:val="Heading2"/>
      </w:pPr>
      <w:r w:rsidRPr="00E60B9B">
        <w:t>Bootstrap 4.3.1</w:t>
      </w:r>
      <w:bookmarkEnd w:id="6"/>
    </w:p>
    <w:p w14:paraId="23D32403" w14:textId="11665849" w:rsidR="00096F1C" w:rsidRDefault="00203147" w:rsidP="00DF2744">
      <w:r w:rsidRPr="00E60B9B">
        <w:t xml:space="preserve">ASP.NET Core </w:t>
      </w:r>
      <w:r w:rsidR="00CC0F12" w:rsidRPr="00E60B9B">
        <w:t xml:space="preserve">project template comes with Bootstrap 4.3.1 out of the box to </w:t>
      </w:r>
      <w:r w:rsidR="00431027" w:rsidRPr="00E60B9B">
        <w:t>enable rapid styling.</w:t>
      </w:r>
      <w:r w:rsidR="00096F1C">
        <w:br w:type="page"/>
      </w:r>
    </w:p>
    <w:p w14:paraId="0819431F" w14:textId="611D7FE9" w:rsidR="00E103A7" w:rsidRPr="00E60B9B" w:rsidRDefault="001C47D0" w:rsidP="0025010E">
      <w:pPr>
        <w:pStyle w:val="Heading1"/>
      </w:pPr>
      <w:bookmarkStart w:id="7" w:name="_Toc74259539"/>
      <w:r w:rsidRPr="00E60B9B">
        <w:lastRenderedPageBreak/>
        <w:t>Pages</w:t>
      </w:r>
      <w:bookmarkEnd w:id="7"/>
    </w:p>
    <w:p w14:paraId="7113B94A" w14:textId="52B4EA73" w:rsidR="00431027" w:rsidRPr="00E60B9B" w:rsidRDefault="00431027" w:rsidP="00431027">
      <w:r w:rsidRPr="00E60B9B">
        <w:t>All pages are placed under “Pages” folder.</w:t>
      </w:r>
    </w:p>
    <w:p w14:paraId="19E2471A" w14:textId="62AFA10E" w:rsidR="009907CF" w:rsidRDefault="00736CD5" w:rsidP="009907CF">
      <w:pPr>
        <w:pStyle w:val="Heading2"/>
      </w:pPr>
      <w:bookmarkStart w:id="8" w:name="_Toc74259540"/>
      <w:r>
        <w:t>Home</w:t>
      </w:r>
    </w:p>
    <w:p w14:paraId="31AF7D9D" w14:textId="77777777" w:rsidR="009907CF" w:rsidRDefault="009907CF" w:rsidP="009907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3B4F543" wp14:editId="4840CDDB">
            <wp:extent cx="5943600" cy="29984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58E94" w14:textId="7543B69F" w:rsidR="009907CF" w:rsidRDefault="009907CF" w:rsidP="009907CF">
      <w:pPr>
        <w:pStyle w:val="Caption"/>
        <w:jc w:val="center"/>
      </w:pPr>
      <w:r>
        <w:t xml:space="preserve">Figure </w:t>
      </w:r>
      <w:fldSimple w:instr=" SEQ Figure \* ARABIC ">
        <w:r w:rsidR="00F803BA">
          <w:rPr>
            <w:noProof/>
          </w:rPr>
          <w:t>1</w:t>
        </w:r>
      </w:fldSimple>
      <w:r>
        <w:t>. Home (guest).</w:t>
      </w:r>
    </w:p>
    <w:p w14:paraId="0C3E6688" w14:textId="77777777" w:rsidR="00B96C2F" w:rsidRDefault="00B96C2F" w:rsidP="00B96C2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8F30DF0" wp14:editId="08748C12">
            <wp:extent cx="5943600" cy="29984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A6420" w14:textId="69B5E8D1" w:rsidR="00B96C2F" w:rsidRPr="00B96C2F" w:rsidRDefault="00B96C2F" w:rsidP="00B96C2F">
      <w:pPr>
        <w:pStyle w:val="Caption"/>
        <w:jc w:val="center"/>
      </w:pPr>
      <w:r>
        <w:t xml:space="preserve">Figure </w:t>
      </w:r>
      <w:fldSimple w:instr=" SEQ Figure \* ARABIC ">
        <w:r w:rsidR="00F803BA">
          <w:rPr>
            <w:noProof/>
          </w:rPr>
          <w:t>2</w:t>
        </w:r>
      </w:fldSimple>
      <w:r>
        <w:t>. Home (participant).</w:t>
      </w:r>
    </w:p>
    <w:p w14:paraId="69E7D5BF" w14:textId="77777777" w:rsidR="00FC54FE" w:rsidRDefault="00FC54FE" w:rsidP="00FC54F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CA7FA2" wp14:editId="7BDDE744">
            <wp:extent cx="5943600" cy="29984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216CB" w14:textId="6C51B181" w:rsidR="00FC54FE" w:rsidRDefault="00FC54FE" w:rsidP="00FC54FE">
      <w:pPr>
        <w:pStyle w:val="Caption"/>
        <w:jc w:val="center"/>
      </w:pPr>
      <w:r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3</w:t>
      </w:r>
      <w:r w:rsidR="00602ECD">
        <w:rPr>
          <w:noProof/>
        </w:rPr>
        <w:fldChar w:fldCharType="end"/>
      </w:r>
      <w:r>
        <w:t>. Home</w:t>
      </w:r>
      <w:r w:rsidR="009B4513">
        <w:t xml:space="preserve"> (admin)</w:t>
      </w:r>
      <w:r>
        <w:t>.</w:t>
      </w:r>
    </w:p>
    <w:p w14:paraId="1141CA06" w14:textId="3F671825" w:rsidR="00736CD5" w:rsidRDefault="00736CD5" w:rsidP="00736CD5">
      <w:r>
        <w:t xml:space="preserve">User can go </w:t>
      </w:r>
      <w:r w:rsidR="00170778">
        <w:t>to navigate to every page from here. This page shows which pages that the user is authorized to visit.</w:t>
      </w:r>
    </w:p>
    <w:p w14:paraId="550419CB" w14:textId="4DE65C11" w:rsidR="00431027" w:rsidRPr="00E60B9B" w:rsidRDefault="00A9536D" w:rsidP="000A75A9">
      <w:pPr>
        <w:pStyle w:val="Heading2"/>
      </w:pPr>
      <w:r w:rsidRPr="00E60B9B">
        <w:t>Admin</w:t>
      </w:r>
      <w:bookmarkEnd w:id="8"/>
    </w:p>
    <w:p w14:paraId="3BEBC57D" w14:textId="14FE81B0" w:rsidR="00431027" w:rsidRPr="00E60B9B" w:rsidRDefault="00957C05" w:rsidP="00431027">
      <w:r w:rsidRPr="00E60B9B">
        <w:t xml:space="preserve">All </w:t>
      </w:r>
      <w:r w:rsidR="00431027" w:rsidRPr="00E60B9B">
        <w:t xml:space="preserve">pages under </w:t>
      </w:r>
      <w:r w:rsidR="000A75A9" w:rsidRPr="00E60B9B">
        <w:t xml:space="preserve">“Admin” folder </w:t>
      </w:r>
      <w:r w:rsidR="00D73152" w:rsidRPr="00E60B9B">
        <w:t>are</w:t>
      </w:r>
      <w:r w:rsidR="000A75A9" w:rsidRPr="00E60B9B">
        <w:t xml:space="preserve"> authorized for users with admin role only.</w:t>
      </w:r>
    </w:p>
    <w:p w14:paraId="69A82FB0" w14:textId="1E5493E8" w:rsidR="00A551D6" w:rsidRPr="00E60B9B" w:rsidRDefault="00A9536D" w:rsidP="00A551D6">
      <w:pPr>
        <w:pStyle w:val="Heading3"/>
      </w:pPr>
      <w:bookmarkStart w:id="9" w:name="_Toc74259541"/>
      <w:r w:rsidRPr="00E60B9B">
        <w:lastRenderedPageBreak/>
        <w:t>Manage Participants</w:t>
      </w:r>
      <w:bookmarkEnd w:id="9"/>
    </w:p>
    <w:p w14:paraId="2AE576DF" w14:textId="418054FB" w:rsidR="005D65F6" w:rsidRPr="00E60B9B" w:rsidRDefault="00750772" w:rsidP="00750772">
      <w:pPr>
        <w:keepNext/>
        <w:ind w:firstLine="0"/>
      </w:pPr>
      <w:r>
        <w:rPr>
          <w:noProof/>
        </w:rPr>
        <w:drawing>
          <wp:inline distT="0" distB="0" distL="0" distR="0" wp14:anchorId="73490091" wp14:editId="6EA490C8">
            <wp:extent cx="5943600" cy="29984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AF34A" w14:textId="15588243" w:rsidR="00A551D6" w:rsidRPr="00E60B9B" w:rsidRDefault="005D65F6" w:rsidP="005D65F6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4</w:t>
      </w:r>
      <w:r w:rsidR="00602ECD">
        <w:rPr>
          <w:noProof/>
        </w:rPr>
        <w:fldChar w:fldCharType="end"/>
      </w:r>
      <w:r w:rsidRPr="00E60B9B">
        <w:t xml:space="preserve">. Manage </w:t>
      </w:r>
      <w:r w:rsidR="00D0261B" w:rsidRPr="00E60B9B">
        <w:t>p</w:t>
      </w:r>
      <w:r w:rsidRPr="00E60B9B">
        <w:t>articipants</w:t>
      </w:r>
      <w:r w:rsidR="00D0261B" w:rsidRPr="00E60B9B">
        <w:t>.</w:t>
      </w:r>
    </w:p>
    <w:p w14:paraId="0C44CA4A" w14:textId="7862E88D" w:rsidR="002C117D" w:rsidRPr="00E60B9B" w:rsidRDefault="002C117D" w:rsidP="002C117D">
      <w:r w:rsidRPr="00E60B9B">
        <w:t xml:space="preserve">Admin can view all participants, create, and delete participants </w:t>
      </w:r>
      <w:r w:rsidR="008D5F4E" w:rsidRPr="00E60B9B">
        <w:t>in this page</w:t>
      </w:r>
      <w:r w:rsidRPr="00E60B9B">
        <w:t>.</w:t>
      </w:r>
    </w:p>
    <w:p w14:paraId="5584AC7D" w14:textId="5CC1439A" w:rsidR="00A9536D" w:rsidRPr="00E60B9B" w:rsidRDefault="00A9536D" w:rsidP="00A9536D">
      <w:pPr>
        <w:pStyle w:val="Heading3"/>
      </w:pPr>
      <w:bookmarkStart w:id="10" w:name="_Toc74259542"/>
      <w:r w:rsidRPr="00E60B9B">
        <w:t>Manage Questions</w:t>
      </w:r>
      <w:bookmarkEnd w:id="10"/>
    </w:p>
    <w:p w14:paraId="0D472211" w14:textId="307C2A6E" w:rsidR="002C117D" w:rsidRPr="00E60B9B" w:rsidRDefault="002C117D" w:rsidP="002C117D">
      <w:r w:rsidRPr="00E60B9B">
        <w:t xml:space="preserve">Admin </w:t>
      </w:r>
      <w:r w:rsidR="008D5F4E" w:rsidRPr="00E60B9B">
        <w:t>c</w:t>
      </w:r>
      <w:r w:rsidRPr="00E60B9B">
        <w:t>an view all</w:t>
      </w:r>
      <w:r w:rsidR="008D5F4E" w:rsidRPr="00E60B9B">
        <w:t xml:space="preserve"> questions, view question detail, update and delete questions in this page. </w:t>
      </w:r>
      <w:r w:rsidR="008C6E3B" w:rsidRPr="00E60B9B">
        <w:t>Manage Questions are divided into three pages</w:t>
      </w:r>
      <w:r w:rsidR="00016A8E" w:rsidRPr="00E60B9B">
        <w:t>: Index, Create, and View.</w:t>
      </w:r>
    </w:p>
    <w:p w14:paraId="161F8431" w14:textId="1AF11D0C" w:rsidR="00A9536D" w:rsidRPr="00E60B9B" w:rsidRDefault="00A9536D" w:rsidP="00A9536D">
      <w:pPr>
        <w:pStyle w:val="Heading4"/>
      </w:pPr>
      <w:r w:rsidRPr="00E60B9B">
        <w:lastRenderedPageBreak/>
        <w:t>Index</w:t>
      </w:r>
    </w:p>
    <w:p w14:paraId="44DF6982" w14:textId="1416D63D" w:rsidR="005D65F6" w:rsidRPr="00E60B9B" w:rsidRDefault="00750772" w:rsidP="00750772">
      <w:pPr>
        <w:keepNext/>
        <w:ind w:firstLine="0"/>
      </w:pPr>
      <w:r>
        <w:rPr>
          <w:noProof/>
        </w:rPr>
        <w:drawing>
          <wp:inline distT="0" distB="0" distL="0" distR="0" wp14:anchorId="4B25988F" wp14:editId="77505A2D">
            <wp:extent cx="5943600" cy="299847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41BF1" w14:textId="4095FC28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5</w:t>
      </w:r>
      <w:r w:rsidR="00602ECD">
        <w:rPr>
          <w:noProof/>
        </w:rPr>
        <w:fldChar w:fldCharType="end"/>
      </w:r>
      <w:r w:rsidRPr="00E60B9B">
        <w:t xml:space="preserve">. Manage </w:t>
      </w:r>
      <w:r w:rsidR="00D0261B" w:rsidRPr="00E60B9B">
        <w:t>q</w:t>
      </w:r>
      <w:r w:rsidRPr="00E60B9B">
        <w:t xml:space="preserve">uestions </w:t>
      </w:r>
      <w:r w:rsidR="00D0261B" w:rsidRPr="00E60B9B">
        <w:t>i</w:t>
      </w:r>
      <w:r w:rsidRPr="00E60B9B">
        <w:t>ndex</w:t>
      </w:r>
      <w:r w:rsidR="00D0261B" w:rsidRPr="00E60B9B">
        <w:t>.</w:t>
      </w:r>
    </w:p>
    <w:p w14:paraId="5FB7A494" w14:textId="086FF72A" w:rsidR="0083593C" w:rsidRPr="00E60B9B" w:rsidRDefault="0083593C" w:rsidP="0083593C">
      <w:r w:rsidRPr="00E60B9B">
        <w:t>This page shows all question</w:t>
      </w:r>
      <w:r w:rsidR="007023CC" w:rsidRPr="00E60B9B">
        <w:t xml:space="preserve"> set</w:t>
      </w:r>
      <w:r w:rsidRPr="00E60B9B">
        <w:t>s.</w:t>
      </w:r>
      <w:r w:rsidR="007023CC" w:rsidRPr="00E60B9B">
        <w:t xml:space="preserve"> Question sets can be deleted.</w:t>
      </w:r>
    </w:p>
    <w:p w14:paraId="18564E2F" w14:textId="21F80AE3" w:rsidR="00A9536D" w:rsidRPr="00E60B9B" w:rsidRDefault="00A9536D" w:rsidP="00A9536D">
      <w:pPr>
        <w:pStyle w:val="Heading4"/>
      </w:pPr>
      <w:r w:rsidRPr="00E60B9B">
        <w:t>Create</w:t>
      </w:r>
    </w:p>
    <w:p w14:paraId="32F68F51" w14:textId="2B186ACA" w:rsidR="005D65F6" w:rsidRPr="00E60B9B" w:rsidRDefault="00D03DFF" w:rsidP="005D65F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C5A02C" wp14:editId="19CF3D24">
            <wp:extent cx="5943600" cy="3088005"/>
            <wp:effectExtent l="19050" t="19050" r="1905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66BA0" w14:textId="3C484DEB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6</w:t>
      </w:r>
      <w:r w:rsidR="00602ECD">
        <w:rPr>
          <w:noProof/>
        </w:rPr>
        <w:fldChar w:fldCharType="end"/>
      </w:r>
      <w:r w:rsidRPr="00E60B9B">
        <w:t xml:space="preserve">. Create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>et</w:t>
      </w:r>
      <w:r w:rsidR="00D0261B" w:rsidRPr="00E60B9B">
        <w:t>.</w:t>
      </w:r>
    </w:p>
    <w:p w14:paraId="7A7E5268" w14:textId="1A35D2DB" w:rsidR="0083593C" w:rsidRDefault="0083593C" w:rsidP="0083593C">
      <w:r w:rsidRPr="00E60B9B">
        <w:lastRenderedPageBreak/>
        <w:t>This page shows options for creating question set.</w:t>
      </w:r>
      <w:r w:rsidR="001C0C20" w:rsidRPr="00E60B9B">
        <w:t xml:space="preserve"> Admin can also set question’s correct answer.</w:t>
      </w:r>
      <w:r w:rsidR="005242FB">
        <w:t xml:space="preserve"> Admin can </w:t>
      </w:r>
      <w:r w:rsidR="00F92EE5">
        <w:t>choose any of the following 5 question types:</w:t>
      </w:r>
    </w:p>
    <w:p w14:paraId="1DE6D87A" w14:textId="0597F31A" w:rsidR="00F92EE5" w:rsidRDefault="00F92EE5" w:rsidP="00EF354D">
      <w:pPr>
        <w:pStyle w:val="ListBullet"/>
      </w:pPr>
      <w:r>
        <w:t>Multiple Choice</w:t>
      </w:r>
      <w:r w:rsidR="00EF354D">
        <w:br/>
        <w:t>User can choose one answer out of four possible answers.</w:t>
      </w:r>
    </w:p>
    <w:p w14:paraId="13DFAB1F" w14:textId="18E43AF8" w:rsidR="00F92EE5" w:rsidRDefault="00F92EE5" w:rsidP="00F92EE5">
      <w:pPr>
        <w:pStyle w:val="ListBullet"/>
      </w:pPr>
      <w:r>
        <w:t>Boolean (true or false)</w:t>
      </w:r>
      <w:r w:rsidR="00EF354D">
        <w:br/>
        <w:t>User can choose one answer out of two possible answers.</w:t>
      </w:r>
    </w:p>
    <w:p w14:paraId="2997F50F" w14:textId="28ECA145" w:rsidR="00F92EE5" w:rsidRDefault="00F92EE5" w:rsidP="00F92EE5">
      <w:pPr>
        <w:pStyle w:val="ListBullet"/>
      </w:pPr>
      <w:r>
        <w:t>Multiple Answer List</w:t>
      </w:r>
      <w:r w:rsidR="00EF354D">
        <w:br/>
        <w:t>User can choose one answer out of indefinite possible answers. Admin can indefinite amount of possible answers.</w:t>
      </w:r>
    </w:p>
    <w:p w14:paraId="0AC61839" w14:textId="7F0F5C17" w:rsidR="00F92EE5" w:rsidRDefault="00F92EE5" w:rsidP="00F92EE5">
      <w:pPr>
        <w:pStyle w:val="ListBullet"/>
      </w:pPr>
      <w:r>
        <w:t>Essay</w:t>
      </w:r>
      <w:r w:rsidR="00EF354D">
        <w:br/>
        <w:t xml:space="preserve">User can write </w:t>
      </w:r>
      <w:r w:rsidR="00D2485E">
        <w:t>multiline string with auto-save feature with delay of 500ms.</w:t>
      </w:r>
    </w:p>
    <w:p w14:paraId="1512B4EF" w14:textId="057FE3FE" w:rsidR="00F92EE5" w:rsidRDefault="00F92EE5" w:rsidP="00F92EE5">
      <w:pPr>
        <w:pStyle w:val="ListBullet"/>
      </w:pPr>
      <w:r>
        <w:t>Submit File</w:t>
      </w:r>
      <w:r w:rsidR="00D2485E">
        <w:br/>
        <w:t>User can upload any file.</w:t>
      </w:r>
    </w:p>
    <w:p w14:paraId="6CE1CFAB" w14:textId="77777777" w:rsidR="00A47E09" w:rsidRDefault="00A47E09" w:rsidP="00A47E09">
      <w:pPr>
        <w:pStyle w:val="ListBullet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FE44469" wp14:editId="549ACC2B">
            <wp:extent cx="5943600" cy="1811785"/>
            <wp:effectExtent l="19050" t="19050" r="1905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62133" r="-62133"/>
                    <a:stretch/>
                  </pic:blipFill>
                  <pic:spPr bwMode="auto">
                    <a:xfrm>
                      <a:off x="0" y="0"/>
                      <a:ext cx="5943600" cy="18117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49CAF" w14:textId="040D9683" w:rsidR="00FB6BC0" w:rsidRDefault="00A47E09" w:rsidP="00A47E09">
      <w:pPr>
        <w:pStyle w:val="Caption"/>
        <w:jc w:val="center"/>
      </w:pPr>
      <w:r>
        <w:t xml:space="preserve">Figure </w:t>
      </w:r>
      <w:fldSimple w:instr=" SEQ Figure \* ARABIC ">
        <w:r w:rsidR="00F803BA">
          <w:rPr>
            <w:noProof/>
          </w:rPr>
          <w:t>7</w:t>
        </w:r>
      </w:fldSimple>
      <w:r>
        <w:t>. File upload (no file).</w:t>
      </w:r>
    </w:p>
    <w:p w14:paraId="70706C43" w14:textId="77777777" w:rsidR="001B7478" w:rsidRDefault="001B7478" w:rsidP="001B747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18D3C4" wp14:editId="05B97BE9">
            <wp:extent cx="5943600" cy="1485265"/>
            <wp:effectExtent l="19050" t="19050" r="1905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B75BE" w14:textId="4C81EF10" w:rsidR="001B7478" w:rsidRPr="001B7478" w:rsidRDefault="001B7478" w:rsidP="001B7478">
      <w:pPr>
        <w:pStyle w:val="Caption"/>
        <w:jc w:val="center"/>
      </w:pPr>
      <w:r>
        <w:t xml:space="preserve">Figure </w:t>
      </w:r>
      <w:fldSimple w:instr=" SEQ Figure \* ARABIC ">
        <w:r w:rsidR="00F803BA">
          <w:rPr>
            <w:noProof/>
          </w:rPr>
          <w:t>8</w:t>
        </w:r>
      </w:fldSimple>
      <w:r>
        <w:t>. File upload (uploaded).</w:t>
      </w:r>
    </w:p>
    <w:p w14:paraId="1C01B08B" w14:textId="659FF6DE" w:rsidR="00A9536D" w:rsidRPr="00E60B9B" w:rsidRDefault="00A9536D" w:rsidP="00A9536D">
      <w:pPr>
        <w:pStyle w:val="Heading4"/>
      </w:pPr>
      <w:r w:rsidRPr="00E60B9B">
        <w:t>View</w:t>
      </w:r>
    </w:p>
    <w:p w14:paraId="1E15B8BC" w14:textId="167EE2A1" w:rsidR="00BF4B5A" w:rsidRPr="00E60B9B" w:rsidRDefault="00B1174C" w:rsidP="00BF4B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CC8F22A" wp14:editId="4B164A37">
            <wp:extent cx="5943600" cy="3002824"/>
            <wp:effectExtent l="19050" t="19050" r="1905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0726"/>
                    <a:stretch/>
                  </pic:blipFill>
                  <pic:spPr bwMode="auto">
                    <a:xfrm>
                      <a:off x="0" y="0"/>
                      <a:ext cx="5943600" cy="30028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98F6" w14:textId="3C728A57" w:rsidR="00B3521D" w:rsidRPr="00E60B9B" w:rsidRDefault="00BF4B5A" w:rsidP="00BF4B5A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9</w:t>
      </w:r>
      <w:r w:rsidR="00602ECD">
        <w:rPr>
          <w:noProof/>
        </w:rPr>
        <w:fldChar w:fldCharType="end"/>
      </w:r>
      <w:r w:rsidRPr="00E60B9B">
        <w:t xml:space="preserve">. View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 xml:space="preserve">et </w:t>
      </w:r>
      <w:r w:rsidR="00D0261B" w:rsidRPr="00E60B9B">
        <w:t>d</w:t>
      </w:r>
      <w:r w:rsidRPr="00E60B9B">
        <w:t>etail</w:t>
      </w:r>
      <w:r w:rsidR="00D0261B" w:rsidRPr="00E60B9B">
        <w:t>.</w:t>
      </w:r>
    </w:p>
    <w:p w14:paraId="045BC0A1" w14:textId="4D9F7015" w:rsidR="00210106" w:rsidRPr="00E60B9B" w:rsidRDefault="00210106" w:rsidP="00210106">
      <w:r w:rsidRPr="00E60B9B">
        <w:t>Admin can view all questions in a question set, update</w:t>
      </w:r>
      <w:r w:rsidR="00E42CDA" w:rsidRPr="00E60B9B">
        <w:t xml:space="preserve"> its </w:t>
      </w:r>
      <w:r w:rsidR="0095050D" w:rsidRPr="00E60B9B">
        <w:t>type,</w:t>
      </w:r>
      <w:r w:rsidR="00E42CDA" w:rsidRPr="00E60B9B">
        <w:t xml:space="preserve"> and correct answer</w:t>
      </w:r>
      <w:r w:rsidRPr="00E60B9B">
        <w:t>, and delete questions.</w:t>
      </w:r>
    </w:p>
    <w:p w14:paraId="008105D1" w14:textId="210777BF" w:rsidR="00A9536D" w:rsidRPr="00E60B9B" w:rsidRDefault="00A9536D" w:rsidP="00A9536D">
      <w:pPr>
        <w:pStyle w:val="Heading3"/>
      </w:pPr>
      <w:bookmarkStart w:id="11" w:name="_Toc74259543"/>
      <w:r w:rsidRPr="00E60B9B">
        <w:lastRenderedPageBreak/>
        <w:t>Manage Schedules</w:t>
      </w:r>
      <w:bookmarkEnd w:id="11"/>
    </w:p>
    <w:p w14:paraId="6DC8C223" w14:textId="77070E73" w:rsidR="00BF4B5A" w:rsidRPr="00E60B9B" w:rsidRDefault="006D3BB9" w:rsidP="00BF4B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4C2373A" wp14:editId="1BE7439C">
            <wp:extent cx="5943600" cy="299847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9A4A4" w14:textId="72ADD5BC" w:rsidR="00A07AD9" w:rsidRPr="00E60B9B" w:rsidRDefault="00BF4B5A" w:rsidP="00BF4B5A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10</w:t>
      </w:r>
      <w:r w:rsidR="00602ECD">
        <w:rPr>
          <w:noProof/>
        </w:rPr>
        <w:fldChar w:fldCharType="end"/>
      </w:r>
      <w:r w:rsidRPr="00E60B9B">
        <w:t xml:space="preserve">. Manage </w:t>
      </w:r>
      <w:r w:rsidR="00D0261B" w:rsidRPr="00E60B9B">
        <w:t>s</w:t>
      </w:r>
      <w:r w:rsidRPr="00E60B9B">
        <w:t>chedules</w:t>
      </w:r>
      <w:r w:rsidR="00D0261B" w:rsidRPr="00E60B9B">
        <w:t>.</w:t>
      </w:r>
    </w:p>
    <w:p w14:paraId="4C71B257" w14:textId="081BB4A3" w:rsidR="003A4123" w:rsidRPr="00E60B9B" w:rsidRDefault="003A4123" w:rsidP="003A4123">
      <w:r w:rsidRPr="00E60B9B">
        <w:t>Admin can edit start and end time for each question sets listed in this page.</w:t>
      </w:r>
    </w:p>
    <w:p w14:paraId="6C907757" w14:textId="4D8B4D1C" w:rsidR="00A9536D" w:rsidRPr="00E60B9B" w:rsidRDefault="00A9536D" w:rsidP="00A9536D">
      <w:pPr>
        <w:pStyle w:val="Heading3"/>
      </w:pPr>
      <w:bookmarkStart w:id="12" w:name="_Toc74259544"/>
      <w:r w:rsidRPr="00E60B9B">
        <w:t>Answer Corrections</w:t>
      </w:r>
      <w:bookmarkEnd w:id="12"/>
    </w:p>
    <w:p w14:paraId="3C53B6C6" w14:textId="2A411586" w:rsidR="00D0261B" w:rsidRPr="00E60B9B" w:rsidRDefault="00DF6F01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E37D63" wp14:editId="7FE8F849">
            <wp:extent cx="5943600" cy="3002824"/>
            <wp:effectExtent l="19050" t="19050" r="1905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831"/>
                    <a:stretch/>
                  </pic:blipFill>
                  <pic:spPr bwMode="auto">
                    <a:xfrm>
                      <a:off x="0" y="0"/>
                      <a:ext cx="5943600" cy="30028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9FB7E" w14:textId="6B9DCD38" w:rsidR="00923238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11</w:t>
      </w:r>
      <w:r w:rsidR="00602ECD">
        <w:rPr>
          <w:noProof/>
        </w:rPr>
        <w:fldChar w:fldCharType="end"/>
      </w:r>
      <w:r w:rsidRPr="00E60B9B">
        <w:t>. Answer corrections.</w:t>
      </w:r>
    </w:p>
    <w:p w14:paraId="05350D57" w14:textId="0F78CF12" w:rsidR="003A4123" w:rsidRPr="00E60B9B" w:rsidRDefault="003A4123" w:rsidP="003A4123">
      <w:r w:rsidRPr="00E60B9B">
        <w:lastRenderedPageBreak/>
        <w:t xml:space="preserve">Admin can mark an answer </w:t>
      </w:r>
      <w:r w:rsidR="000F2E66" w:rsidRPr="00E60B9B">
        <w:t>to be either correct or incorrect. Questions shown here are only of type “Essay” and “Submit File”.</w:t>
      </w:r>
    </w:p>
    <w:p w14:paraId="1CEB55DD" w14:textId="0A64F619" w:rsidR="00612CA0" w:rsidRPr="00E60B9B" w:rsidRDefault="00612CA0" w:rsidP="00882ECA">
      <w:pPr>
        <w:pStyle w:val="Heading2"/>
      </w:pPr>
      <w:bookmarkStart w:id="13" w:name="_Toc74259545"/>
      <w:r w:rsidRPr="00E60B9B">
        <w:t>Test Schedules</w:t>
      </w:r>
      <w:bookmarkEnd w:id="13"/>
    </w:p>
    <w:p w14:paraId="16125BF4" w14:textId="2153A813" w:rsidR="00D0261B" w:rsidRPr="00E60B9B" w:rsidRDefault="00576891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1639880" wp14:editId="5A2E6ED4">
            <wp:extent cx="5943600" cy="2998470"/>
            <wp:effectExtent l="19050" t="19050" r="1905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1C7DD" w14:textId="4B603C4B" w:rsidR="00B76E87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12</w:t>
      </w:r>
      <w:r w:rsidR="00602ECD">
        <w:rPr>
          <w:noProof/>
        </w:rPr>
        <w:fldChar w:fldCharType="end"/>
      </w:r>
      <w:r w:rsidRPr="00E60B9B">
        <w:t>. Test schedules.</w:t>
      </w:r>
    </w:p>
    <w:p w14:paraId="07A6005B" w14:textId="1029376B" w:rsidR="00612CA0" w:rsidRPr="00E60B9B" w:rsidRDefault="00612CA0" w:rsidP="00612CA0">
      <w:r w:rsidRPr="00E60B9B">
        <w:t>Users can view all question sets that are</w:t>
      </w:r>
      <w:r w:rsidR="00137775" w:rsidRPr="00E60B9B">
        <w:t xml:space="preserve"> either one of “Not Started”, “Ongoing”, “Is Over”, or “Finalized”.</w:t>
      </w:r>
      <w:r w:rsidR="00C25BAF" w:rsidRPr="00E60B9B">
        <w:t xml:space="preserve"> Users can attempt to answer an “Ongoing” question set and be taken to “Test Answer” page.</w:t>
      </w:r>
      <w:r w:rsidR="001F5D4E" w:rsidRPr="00E60B9B">
        <w:t xml:space="preserve"> Below </w:t>
      </w:r>
      <w:r w:rsidR="002E2F14" w:rsidRPr="00E60B9B">
        <w:t xml:space="preserve">explains about </w:t>
      </w:r>
      <w:r w:rsidR="001F5D4E" w:rsidRPr="00E60B9B">
        <w:t>the test statuses:</w:t>
      </w:r>
    </w:p>
    <w:p w14:paraId="7D124F64" w14:textId="25A73998" w:rsidR="002F2632" w:rsidRPr="00E60B9B" w:rsidRDefault="002F2632" w:rsidP="00B95CE9">
      <w:pPr>
        <w:pStyle w:val="ListBullet"/>
      </w:pPr>
      <w:r w:rsidRPr="00E60B9B">
        <w:t>“</w:t>
      </w:r>
      <w:r w:rsidR="006479D6" w:rsidRPr="00E60B9B">
        <w:t>Finalized</w:t>
      </w:r>
      <w:r w:rsidRPr="00E60B9B">
        <w:t>”</w:t>
      </w:r>
      <w:r w:rsidR="006479D6" w:rsidRPr="00E60B9B">
        <w:t xml:space="preserve"> is when the user has finalized their answers in the test.</w:t>
      </w:r>
    </w:p>
    <w:p w14:paraId="2ABD1F4E" w14:textId="34AD729A" w:rsidR="001F5D4E" w:rsidRPr="00E60B9B" w:rsidRDefault="001F5D4E" w:rsidP="00B95CE9">
      <w:pPr>
        <w:pStyle w:val="ListBullet"/>
      </w:pPr>
      <w:r w:rsidRPr="00E60B9B">
        <w:t>“Not started” is when the start date is later th</w:t>
      </w:r>
      <w:r w:rsidR="002E2F14" w:rsidRPr="00E60B9B">
        <w:t>a</w:t>
      </w:r>
      <w:r w:rsidRPr="00E60B9B">
        <w:t>n now.</w:t>
      </w:r>
    </w:p>
    <w:p w14:paraId="601EBADB" w14:textId="022BAD66" w:rsidR="002E2F14" w:rsidRPr="00E60B9B" w:rsidRDefault="002E2F14" w:rsidP="00B95CE9">
      <w:pPr>
        <w:pStyle w:val="ListBullet"/>
      </w:pPr>
      <w:r w:rsidRPr="00E60B9B">
        <w:t xml:space="preserve">“Ongoing” is when now is later than start date and now is </w:t>
      </w:r>
      <w:r w:rsidR="002F2632" w:rsidRPr="00E60B9B">
        <w:t>former than end date.</w:t>
      </w:r>
    </w:p>
    <w:p w14:paraId="60A7E0FE" w14:textId="6BEA7D83" w:rsidR="002F2632" w:rsidRPr="00E60B9B" w:rsidRDefault="002F2632" w:rsidP="00B95CE9">
      <w:pPr>
        <w:pStyle w:val="ListBullet"/>
      </w:pPr>
      <w:r w:rsidRPr="00E60B9B">
        <w:t xml:space="preserve">“Is Over” is when now </w:t>
      </w:r>
      <w:r w:rsidR="006479D6" w:rsidRPr="00E60B9B">
        <w:t>is later then end date.</w:t>
      </w:r>
    </w:p>
    <w:p w14:paraId="28AC9A4A" w14:textId="226676E4" w:rsidR="00882ECA" w:rsidRPr="00E60B9B" w:rsidRDefault="00882ECA" w:rsidP="00882ECA">
      <w:pPr>
        <w:pStyle w:val="Heading2"/>
      </w:pPr>
      <w:bookmarkStart w:id="14" w:name="_Toc74259546"/>
      <w:r w:rsidRPr="00E60B9B">
        <w:lastRenderedPageBreak/>
        <w:t>Test Answer</w:t>
      </w:r>
      <w:bookmarkEnd w:id="14"/>
    </w:p>
    <w:p w14:paraId="06E0AAA7" w14:textId="2B5BB710" w:rsidR="00D0261B" w:rsidRPr="00E60B9B" w:rsidRDefault="00E05E58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8A9D5A" wp14:editId="0350AF03">
            <wp:extent cx="5943600" cy="2985407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9252"/>
                    <a:stretch/>
                  </pic:blipFill>
                  <pic:spPr bwMode="auto">
                    <a:xfrm>
                      <a:off x="0" y="0"/>
                      <a:ext cx="5943600" cy="29854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BC389" w14:textId="11036C0C" w:rsidR="00190B0D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13</w:t>
      </w:r>
      <w:r w:rsidR="00602ECD">
        <w:rPr>
          <w:noProof/>
        </w:rPr>
        <w:fldChar w:fldCharType="end"/>
      </w:r>
      <w:r w:rsidRPr="00E60B9B">
        <w:t>. Test answer.</w:t>
      </w:r>
    </w:p>
    <w:p w14:paraId="3355E1D3" w14:textId="492F2DB8" w:rsidR="00C25BAF" w:rsidRPr="00E60B9B" w:rsidRDefault="00C25BAF" w:rsidP="00C25BAF">
      <w:r w:rsidRPr="00E60B9B">
        <w:t xml:space="preserve">Users can answer </w:t>
      </w:r>
      <w:r w:rsidR="004B3C06" w:rsidRPr="00E60B9B">
        <w:t>a question</w:t>
      </w:r>
      <w:r w:rsidR="00EC642F" w:rsidRPr="00E60B9B">
        <w:t xml:space="preserve"> set in this page. If a user has finalized their answer for the selected question set, then the user cannot update their answer</w:t>
      </w:r>
      <w:r w:rsidR="00A84EF5" w:rsidRPr="00E60B9B">
        <w:t>s</w:t>
      </w:r>
      <w:r w:rsidR="00EC642F" w:rsidRPr="00E60B9B">
        <w:t xml:space="preserve"> anymore.</w:t>
      </w:r>
    </w:p>
    <w:p w14:paraId="17F79C08" w14:textId="20F7068A" w:rsidR="004B3C06" w:rsidRPr="00E60B9B" w:rsidRDefault="004B3C06" w:rsidP="00416EFC">
      <w:pPr>
        <w:pStyle w:val="Heading2"/>
      </w:pPr>
      <w:bookmarkStart w:id="15" w:name="_Toc74259547"/>
      <w:r w:rsidRPr="00E60B9B">
        <w:lastRenderedPageBreak/>
        <w:t>Test Result</w:t>
      </w:r>
      <w:bookmarkEnd w:id="15"/>
    </w:p>
    <w:p w14:paraId="3FC2A3C4" w14:textId="77D48253" w:rsidR="004B3C06" w:rsidRPr="00E60B9B" w:rsidRDefault="004B3C06" w:rsidP="00416EFC">
      <w:pPr>
        <w:pStyle w:val="Heading3"/>
      </w:pPr>
      <w:bookmarkStart w:id="16" w:name="_Toc74259548"/>
      <w:r w:rsidRPr="00E60B9B">
        <w:t>Index</w:t>
      </w:r>
      <w:bookmarkEnd w:id="16"/>
    </w:p>
    <w:p w14:paraId="37914D09" w14:textId="3C6471D1" w:rsidR="00D0261B" w:rsidRPr="00E60B9B" w:rsidRDefault="00502805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46F21D5" wp14:editId="5D6778F0">
            <wp:extent cx="5943600" cy="2998470"/>
            <wp:effectExtent l="19050" t="19050" r="1905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89873" w14:textId="007DF8D5" w:rsidR="005F6917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14</w:t>
      </w:r>
      <w:r w:rsidR="00602ECD">
        <w:rPr>
          <w:noProof/>
        </w:rPr>
        <w:fldChar w:fldCharType="end"/>
      </w:r>
      <w:r w:rsidRPr="00E60B9B">
        <w:t>. Test result index.</w:t>
      </w:r>
    </w:p>
    <w:p w14:paraId="55CB6020" w14:textId="044F6CB2" w:rsidR="00A84EF5" w:rsidRPr="00E60B9B" w:rsidRDefault="00A84EF5" w:rsidP="00A84EF5">
      <w:r w:rsidRPr="00E60B9B">
        <w:t xml:space="preserve">User can view question sets </w:t>
      </w:r>
      <w:r w:rsidR="00E468B8" w:rsidRPr="00E60B9B">
        <w:t>that they already answered and finalized</w:t>
      </w:r>
      <w:r w:rsidR="00AE1560" w:rsidRPr="00E60B9B">
        <w:t>.</w:t>
      </w:r>
      <w:r w:rsidR="00066763" w:rsidRPr="00E60B9B">
        <w:t xml:space="preserve"> If the user </w:t>
      </w:r>
      <w:r w:rsidR="00983CB2" w:rsidRPr="00E60B9B">
        <w:t>has not</w:t>
      </w:r>
      <w:r w:rsidR="00066763" w:rsidRPr="00E60B9B">
        <w:t xml:space="preserve"> finalized their answer</w:t>
      </w:r>
      <w:r w:rsidR="00983CB2" w:rsidRPr="00E60B9B">
        <w:t>s</w:t>
      </w:r>
      <w:r w:rsidR="00066763" w:rsidRPr="00E60B9B">
        <w:t xml:space="preserve">, </w:t>
      </w:r>
      <w:r w:rsidR="00983CB2" w:rsidRPr="00E60B9B">
        <w:t>they</w:t>
      </w:r>
      <w:r w:rsidR="00066763" w:rsidRPr="00E60B9B">
        <w:t xml:space="preserve"> </w:t>
      </w:r>
      <w:r w:rsidR="00E60B9B" w:rsidRPr="00E60B9B">
        <w:t>will not</w:t>
      </w:r>
      <w:r w:rsidR="00066763" w:rsidRPr="00E60B9B">
        <w:t xml:space="preserve"> </w:t>
      </w:r>
      <w:r w:rsidR="00983CB2" w:rsidRPr="00E60B9B">
        <w:t xml:space="preserve">be </w:t>
      </w:r>
      <w:r w:rsidR="00066763" w:rsidRPr="00E60B9B">
        <w:t>show</w:t>
      </w:r>
      <w:r w:rsidR="00983CB2" w:rsidRPr="00E60B9B">
        <w:t>n</w:t>
      </w:r>
      <w:r w:rsidR="00066763" w:rsidRPr="00E60B9B">
        <w:t xml:space="preserve"> in this page.</w:t>
      </w:r>
    </w:p>
    <w:p w14:paraId="48AFCD84" w14:textId="54058E94" w:rsidR="004B3C06" w:rsidRPr="00E60B9B" w:rsidRDefault="004B3C06" w:rsidP="00416EFC">
      <w:pPr>
        <w:pStyle w:val="Heading3"/>
      </w:pPr>
      <w:bookmarkStart w:id="17" w:name="_Toc74259549"/>
      <w:r w:rsidRPr="00E60B9B">
        <w:lastRenderedPageBreak/>
        <w:t>View</w:t>
      </w:r>
      <w:bookmarkEnd w:id="17"/>
    </w:p>
    <w:p w14:paraId="4A66AD8E" w14:textId="3F8837CF" w:rsidR="00D0261B" w:rsidRPr="00E60B9B" w:rsidRDefault="00502805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D1D04C" wp14:editId="4A33711A">
            <wp:extent cx="5943600" cy="2994116"/>
            <wp:effectExtent l="19050" t="19050" r="1905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7209"/>
                    <a:stretch/>
                  </pic:blipFill>
                  <pic:spPr bwMode="auto">
                    <a:xfrm>
                      <a:off x="0" y="0"/>
                      <a:ext cx="5943600" cy="29941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B9A88" w14:textId="790B4A12" w:rsidR="0058324C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15</w:t>
      </w:r>
      <w:r w:rsidR="00602ECD">
        <w:rPr>
          <w:noProof/>
        </w:rPr>
        <w:fldChar w:fldCharType="end"/>
      </w:r>
      <w:r w:rsidRPr="00E60B9B">
        <w:t>. Test result view.</w:t>
      </w:r>
    </w:p>
    <w:p w14:paraId="1FBFC1D7" w14:textId="5B4CA620" w:rsidR="000E4002" w:rsidRDefault="008F5BC0" w:rsidP="008F5BC0">
      <w:r w:rsidRPr="00E60B9B">
        <w:t xml:space="preserve">User can view </w:t>
      </w:r>
      <w:r w:rsidR="00194E19" w:rsidRPr="00E60B9B">
        <w:t xml:space="preserve">their answers in a question set and view their </w:t>
      </w:r>
      <w:r w:rsidR="002F1339" w:rsidRPr="00E60B9B">
        <w:t>answer status, that is either correct, incorrect, or pending correction.</w:t>
      </w:r>
      <w:r w:rsidR="00983CB2" w:rsidRPr="00E60B9B">
        <w:t xml:space="preserve"> Grading information is also presented in this page.</w:t>
      </w:r>
    </w:p>
    <w:p w14:paraId="268DFD82" w14:textId="77777777" w:rsidR="000E4002" w:rsidRDefault="000E4002">
      <w:r>
        <w:br w:type="page"/>
      </w:r>
    </w:p>
    <w:p w14:paraId="669EB533" w14:textId="5A7015BB" w:rsidR="001C47D0" w:rsidRPr="00E60B9B" w:rsidRDefault="001C47D0" w:rsidP="009C5A38">
      <w:pPr>
        <w:pStyle w:val="Heading1"/>
      </w:pPr>
      <w:bookmarkStart w:id="18" w:name="_Toc74259550"/>
      <w:r w:rsidRPr="00E60B9B">
        <w:lastRenderedPageBreak/>
        <w:t xml:space="preserve">Performance </w:t>
      </w:r>
      <w:r w:rsidR="00C84DA9" w:rsidRPr="00E60B9B">
        <w:t>Consideration</w:t>
      </w:r>
      <w:bookmarkEnd w:id="18"/>
    </w:p>
    <w:p w14:paraId="368EBC65" w14:textId="2360B4D7" w:rsidR="004800EB" w:rsidRPr="00E60B9B" w:rsidRDefault="004800EB" w:rsidP="004800EB">
      <w:pPr>
        <w:pStyle w:val="Heading2"/>
      </w:pPr>
      <w:bookmarkStart w:id="19" w:name="_Toc74259551"/>
      <w:r w:rsidRPr="00E60B9B">
        <w:t>Split Query</w:t>
      </w:r>
      <w:bookmarkEnd w:id="19"/>
    </w:p>
    <w:p w14:paraId="5006604A" w14:textId="36510305" w:rsidR="00101DD1" w:rsidRPr="00E60B9B" w:rsidRDefault="007B4411" w:rsidP="00101DD1">
      <w:r w:rsidRPr="00E60B9B">
        <w:t>Entity Framework Core’s s</w:t>
      </w:r>
      <w:r w:rsidR="00101DD1" w:rsidRPr="00E60B9B">
        <w:t>plit query</w:t>
      </w:r>
      <w:r w:rsidR="006B3B65" w:rsidRPr="00E60B9B">
        <w:rPr>
          <w:rStyle w:val="FootnoteReference"/>
        </w:rPr>
        <w:footnoteReference w:id="1"/>
      </w:r>
      <w:r w:rsidR="007B3A3C" w:rsidRPr="00E60B9B">
        <w:t xml:space="preserve"> </w:t>
      </w:r>
      <w:r w:rsidRPr="00E60B9B">
        <w:t xml:space="preserve">feature is used </w:t>
      </w:r>
      <w:r w:rsidR="00074F22" w:rsidRPr="00E60B9B">
        <w:t>to prevent “cartesian explosion</w:t>
      </w:r>
      <w:r w:rsidR="006B3B65" w:rsidRPr="00E60B9B">
        <w:rPr>
          <w:rStyle w:val="FootnoteReference"/>
        </w:rPr>
        <w:footnoteReference w:id="2"/>
      </w:r>
      <w:r w:rsidR="00074F22" w:rsidRPr="00E60B9B">
        <w:t>” problem when querying entities with one-to-many relationship</w:t>
      </w:r>
      <w:r w:rsidR="001042C8" w:rsidRPr="00E60B9B">
        <w:t xml:space="preserve">. </w:t>
      </w:r>
      <w:r w:rsidR="00A36714" w:rsidRPr="00E60B9B">
        <w:t>Hence, the solution is to split the query. The application enables split query globally to fix this problem</w:t>
      </w:r>
      <w:r w:rsidR="00094B24" w:rsidRPr="00E60B9B">
        <w:t xml:space="preserve"> in “</w:t>
      </w:r>
      <w:proofErr w:type="spellStart"/>
      <w:r w:rsidR="00094B24" w:rsidRPr="00E60B9B">
        <w:t>Startup.cs</w:t>
      </w:r>
      <w:proofErr w:type="spellEnd"/>
      <w:r w:rsidR="00094B24" w:rsidRPr="00E60B9B">
        <w:t>”</w:t>
      </w:r>
      <w:r w:rsidR="00A36714" w:rsidRPr="00E60B9B">
        <w:t>.</w:t>
      </w:r>
    </w:p>
    <w:p w14:paraId="5EA7B19F" w14:textId="77777777" w:rsidR="00D0261B" w:rsidRPr="00E60B9B" w:rsidRDefault="00D16EA2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63A25482" wp14:editId="30989C76">
            <wp:extent cx="5943600" cy="763905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FEBD8" w14:textId="73530BD8" w:rsidR="00972792" w:rsidRPr="00E60B9B" w:rsidRDefault="00D0261B" w:rsidP="00D0261B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</w:instrText>
      </w:r>
      <w:r w:rsidR="00602ECD">
        <w:instrText xml:space="preserve">* ARABIC </w:instrText>
      </w:r>
      <w:r w:rsidR="00602ECD">
        <w:fldChar w:fldCharType="separate"/>
      </w:r>
      <w:r w:rsidR="00F803BA">
        <w:rPr>
          <w:noProof/>
        </w:rPr>
        <w:t>16</w:t>
      </w:r>
      <w:r w:rsidR="00602ECD">
        <w:rPr>
          <w:noProof/>
        </w:rPr>
        <w:fldChar w:fldCharType="end"/>
      </w:r>
      <w:r w:rsidRPr="00E60B9B">
        <w:t>. Split query configuration in "</w:t>
      </w:r>
      <w:proofErr w:type="spellStart"/>
      <w:r w:rsidRPr="00E60B9B">
        <w:t>Startup.cs</w:t>
      </w:r>
      <w:proofErr w:type="spellEnd"/>
      <w:r w:rsidRPr="00E60B9B">
        <w:t>".</w:t>
      </w:r>
    </w:p>
    <w:p w14:paraId="447BA607" w14:textId="61C5AC28" w:rsidR="004800EB" w:rsidRPr="00E60B9B" w:rsidRDefault="004800EB" w:rsidP="004800EB">
      <w:pPr>
        <w:pStyle w:val="Heading2"/>
      </w:pPr>
      <w:bookmarkStart w:id="20" w:name="_Toc74259552"/>
      <w:r w:rsidRPr="00E60B9B">
        <w:t>Eager Loading</w:t>
      </w:r>
      <w:bookmarkEnd w:id="20"/>
    </w:p>
    <w:p w14:paraId="776A60CE" w14:textId="2D19FF01" w:rsidR="00094B24" w:rsidRPr="00E60B9B" w:rsidRDefault="00094B24" w:rsidP="00094B24">
      <w:r w:rsidRPr="00E60B9B">
        <w:t xml:space="preserve">Relationships are eagerly loaded </w:t>
      </w:r>
      <w:r w:rsidR="00B34AA9" w:rsidRPr="00E60B9B">
        <w:t xml:space="preserve">and explicitly specified to </w:t>
      </w:r>
      <w:r w:rsidR="00510C63" w:rsidRPr="00E60B9B">
        <w:t xml:space="preserve">only load data which are required. Lazy loading is also used but sparingly to prevent N+1 </w:t>
      </w:r>
      <w:r w:rsidR="007B4411" w:rsidRPr="00E60B9B">
        <w:t xml:space="preserve">problem, </w:t>
      </w:r>
      <w:r w:rsidR="0095050D" w:rsidRPr="00E60B9B">
        <w:t>e.g.,</w:t>
      </w:r>
      <w:r w:rsidR="007B4411" w:rsidRPr="00E60B9B">
        <w:t xml:space="preserve"> while looping</w:t>
      </w:r>
      <w:r w:rsidR="007B4411" w:rsidRPr="00E60B9B">
        <w:rPr>
          <w:rStyle w:val="FootnoteReference"/>
        </w:rPr>
        <w:footnoteReference w:id="3"/>
      </w:r>
      <w:r w:rsidR="007B4411" w:rsidRPr="00E60B9B">
        <w:t>.</w:t>
      </w:r>
    </w:p>
    <w:p w14:paraId="1665F4B7" w14:textId="77777777" w:rsidR="004362F6" w:rsidRPr="00E60B9B" w:rsidRDefault="003777E8" w:rsidP="004362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10472903" wp14:editId="7DDC2A38">
            <wp:extent cx="5943600" cy="836295"/>
            <wp:effectExtent l="19050" t="19050" r="1905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D9704" w14:textId="5763380D" w:rsidR="003777E8" w:rsidRPr="00E60B9B" w:rsidRDefault="004362F6" w:rsidP="004362F6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17</w:t>
      </w:r>
      <w:r w:rsidR="00602ECD">
        <w:rPr>
          <w:noProof/>
        </w:rPr>
        <w:fldChar w:fldCharType="end"/>
      </w:r>
      <w:r w:rsidRPr="00E60B9B">
        <w:t xml:space="preserve">. An example of explicit eager loading </w:t>
      </w:r>
      <w:r w:rsidRPr="00E60B9B">
        <w:rPr>
          <w:noProof/>
        </w:rPr>
        <w:t>in” ManageQuestions/Index.razor”.</w:t>
      </w:r>
    </w:p>
    <w:p w14:paraId="18FE7AEE" w14:textId="14F5A891" w:rsidR="00684BEE" w:rsidRPr="00E60B9B" w:rsidRDefault="004800EB" w:rsidP="004800EB">
      <w:pPr>
        <w:pStyle w:val="Heading2"/>
      </w:pPr>
      <w:bookmarkStart w:id="21" w:name="_Toc74259553"/>
      <w:r w:rsidRPr="00E60B9B">
        <w:t>Virtualiz</w:t>
      </w:r>
      <w:r w:rsidR="001C7A73" w:rsidRPr="00E60B9B">
        <w:t>e</w:t>
      </w:r>
      <w:r w:rsidRPr="00E60B9B">
        <w:t xml:space="preserve"> Component</w:t>
      </w:r>
      <w:bookmarkEnd w:id="21"/>
    </w:p>
    <w:p w14:paraId="484BB9D1" w14:textId="33C185EC" w:rsidR="007B3A3C" w:rsidRPr="00E60B9B" w:rsidRDefault="007B3A3C" w:rsidP="007B3A3C">
      <w:r w:rsidRPr="00E60B9B">
        <w:t>Virtualiz</w:t>
      </w:r>
      <w:r w:rsidR="001C7A73" w:rsidRPr="00E60B9B">
        <w:t>e</w:t>
      </w:r>
      <w:r w:rsidRPr="00E60B9B">
        <w:t xml:space="preserve"> component is built-in Blazor component </w:t>
      </w:r>
      <w:r w:rsidR="00903CA4" w:rsidRPr="00E60B9B">
        <w:t xml:space="preserve">to improve UI performance while rendering list </w:t>
      </w:r>
      <w:r w:rsidR="00C477D1" w:rsidRPr="00E60B9B">
        <w:t>by limiting UI rendering only to parts that are currently visible</w:t>
      </w:r>
      <w:r w:rsidR="00F637FA" w:rsidRPr="00E60B9B">
        <w:rPr>
          <w:rStyle w:val="FootnoteReference"/>
        </w:rPr>
        <w:footnoteReference w:id="4"/>
      </w:r>
      <w:r w:rsidR="00C477D1" w:rsidRPr="00E60B9B">
        <w:t>.</w:t>
      </w:r>
    </w:p>
    <w:p w14:paraId="14F437E1" w14:textId="7AB3C4FC" w:rsidR="001C7A73" w:rsidRPr="00E60B9B" w:rsidRDefault="00E830EB" w:rsidP="001C7A7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98EBFC" wp14:editId="7ADAEF13">
            <wp:extent cx="5943600" cy="10687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CD4EA" w14:textId="72FE9883" w:rsidR="00E04D46" w:rsidRPr="00E60B9B" w:rsidRDefault="001C7A73" w:rsidP="001C7A73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18</w:t>
      </w:r>
      <w:r w:rsidR="00602ECD">
        <w:rPr>
          <w:noProof/>
        </w:rPr>
        <w:fldChar w:fldCharType="end"/>
      </w:r>
      <w:r w:rsidRPr="00E60B9B">
        <w:t>. &lt;Virtualize /&gt; example in "</w:t>
      </w:r>
      <w:proofErr w:type="spellStart"/>
      <w:r w:rsidRPr="00E60B9B">
        <w:t>ManageParticipants.razor</w:t>
      </w:r>
      <w:proofErr w:type="spellEnd"/>
      <w:r w:rsidRPr="00E60B9B">
        <w:t>".</w:t>
      </w:r>
    </w:p>
    <w:p w14:paraId="3AD799A9" w14:textId="77777777" w:rsidR="007A6BC3" w:rsidRDefault="007A6BC3" w:rsidP="007A6BC3">
      <w:pPr>
        <w:pStyle w:val="Heading2"/>
      </w:pPr>
      <w:bookmarkStart w:id="22" w:name="_Toc74259554"/>
      <w:r>
        <w:t>Asynchronous Programming</w:t>
      </w:r>
      <w:bookmarkEnd w:id="22"/>
    </w:p>
    <w:p w14:paraId="2942E4F2" w14:textId="66397457" w:rsidR="007A6BC3" w:rsidRDefault="007A6BC3" w:rsidP="007A6BC3">
      <w:r>
        <w:t>Asynchronous programming is applied while coding this application to prevent blocking the UI thread</w:t>
      </w:r>
      <w:r w:rsidR="002F173B">
        <w:rPr>
          <w:rStyle w:val="FootnoteReference"/>
        </w:rPr>
        <w:footnoteReference w:id="5"/>
      </w:r>
      <w:r>
        <w:t xml:space="preserve"> so that the UI</w:t>
      </w:r>
      <w:r w:rsidR="00D44B33">
        <w:t xml:space="preserve"> is responsive to user’s input and feels snappy.</w:t>
      </w:r>
    </w:p>
    <w:p w14:paraId="7C901108" w14:textId="77777777" w:rsidR="0088125F" w:rsidRDefault="0088125F" w:rsidP="0088125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19D30E" wp14:editId="26792399">
            <wp:extent cx="5943600" cy="816610"/>
            <wp:effectExtent l="19050" t="19050" r="1905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C99E5" w14:textId="159A3DFD" w:rsidR="00286A11" w:rsidRDefault="0088125F" w:rsidP="0088125F">
      <w:pPr>
        <w:pStyle w:val="Caption"/>
        <w:jc w:val="center"/>
      </w:pPr>
      <w:r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19</w:t>
      </w:r>
      <w:r w:rsidR="00602ECD">
        <w:rPr>
          <w:noProof/>
        </w:rPr>
        <w:fldChar w:fldCharType="end"/>
      </w:r>
      <w:r>
        <w:t xml:space="preserve">. </w:t>
      </w:r>
      <w:r w:rsidRPr="00900683">
        <w:t>Asynchronous programming example in "</w:t>
      </w:r>
      <w:proofErr w:type="spellStart"/>
      <w:r w:rsidRPr="00900683">
        <w:t>ManageQuestions</w:t>
      </w:r>
      <w:proofErr w:type="spellEnd"/>
      <w:r w:rsidRPr="00900683">
        <w:t>/</w:t>
      </w:r>
      <w:proofErr w:type="spellStart"/>
      <w:r w:rsidRPr="00900683">
        <w:t>Index.razor</w:t>
      </w:r>
      <w:proofErr w:type="spellEnd"/>
      <w:r w:rsidRPr="00900683">
        <w:t>".</w:t>
      </w:r>
    </w:p>
    <w:p w14:paraId="2B3B8220" w14:textId="0B0B2C2A" w:rsidR="00E04D46" w:rsidRPr="007A6BC3" w:rsidRDefault="00E04D46" w:rsidP="0088125F">
      <w:pPr>
        <w:pStyle w:val="Caption"/>
        <w:rPr>
          <w:i w:val="0"/>
          <w:iCs w:val="0"/>
          <w:color w:val="auto"/>
          <w:sz w:val="24"/>
          <w:szCs w:val="24"/>
        </w:rPr>
      </w:pPr>
      <w:r w:rsidRPr="00E60B9B">
        <w:br w:type="page"/>
      </w:r>
    </w:p>
    <w:p w14:paraId="35D92E69" w14:textId="1660B105" w:rsidR="00D0261B" w:rsidRPr="00E60B9B" w:rsidRDefault="00D0261B" w:rsidP="00EF740D">
      <w:pPr>
        <w:pStyle w:val="Heading1"/>
      </w:pPr>
      <w:bookmarkStart w:id="23" w:name="_Toc74259555"/>
      <w:r w:rsidRPr="00E60B9B">
        <w:lastRenderedPageBreak/>
        <w:t>Note</w:t>
      </w:r>
      <w:r w:rsidR="00E04D46" w:rsidRPr="00E60B9B">
        <w:t>s</w:t>
      </w:r>
      <w:bookmarkEnd w:id="23"/>
    </w:p>
    <w:p w14:paraId="6ACFDF2C" w14:textId="4A796F57" w:rsidR="000110C9" w:rsidRDefault="00637533" w:rsidP="00B95CE9">
      <w:pPr>
        <w:pStyle w:val="ListBullet"/>
      </w:pPr>
      <w:r>
        <w:t xml:space="preserve">The .NET version used while developing the app is </w:t>
      </w:r>
      <w:r w:rsidR="000110C9">
        <w:t xml:space="preserve">.NET </w:t>
      </w:r>
      <w:r w:rsidR="000110C9" w:rsidRPr="000110C9">
        <w:t>5.0.301</w:t>
      </w:r>
      <w:r>
        <w:t>.</w:t>
      </w:r>
    </w:p>
    <w:p w14:paraId="38885221" w14:textId="617BF0C0" w:rsidR="00CA6F90" w:rsidRDefault="00CA6F90" w:rsidP="00B95CE9">
      <w:pPr>
        <w:pStyle w:val="ListBullet"/>
      </w:pPr>
      <w:r>
        <w:t xml:space="preserve">Admin account is </w:t>
      </w:r>
      <w:hyperlink r:id="rId27" w:history="1">
        <w:r w:rsidRPr="00345091">
          <w:rPr>
            <w:rStyle w:val="Hyperlink"/>
          </w:rPr>
          <w:t>admin@email.com</w:t>
        </w:r>
      </w:hyperlink>
      <w:r>
        <w:t xml:space="preserve"> with password “</w:t>
      </w:r>
      <w:r w:rsidRPr="00E60B9B">
        <w:t>d3F@uLtP@55w0Rd</w:t>
      </w:r>
      <w:r>
        <w:t>”.</w:t>
      </w:r>
    </w:p>
    <w:p w14:paraId="597C465B" w14:textId="240D97E1" w:rsidR="00D0261B" w:rsidRPr="00E60B9B" w:rsidRDefault="002D27B2" w:rsidP="00B95CE9">
      <w:pPr>
        <w:pStyle w:val="ListBullet"/>
      </w:pPr>
      <w:r>
        <w:t>P</w:t>
      </w:r>
      <w:r w:rsidR="00D0261B" w:rsidRPr="00E60B9B">
        <w:t>lease relog</w:t>
      </w:r>
      <w:r>
        <w:t xml:space="preserve"> after seeding</w:t>
      </w:r>
      <w:r w:rsidR="00D0261B" w:rsidRPr="00E60B9B">
        <w:t xml:space="preserve"> to avoid </w:t>
      </w:r>
      <w:r w:rsidR="00F74132" w:rsidRPr="00E60B9B">
        <w:t>errors while answering questions.</w:t>
      </w:r>
    </w:p>
    <w:p w14:paraId="6CF6F8E3" w14:textId="00A6BE0A" w:rsidR="00F74132" w:rsidRPr="00E60B9B" w:rsidRDefault="00F74132" w:rsidP="00B95CE9">
      <w:pPr>
        <w:pStyle w:val="ListBullet"/>
      </w:pPr>
      <w:r w:rsidRPr="00E60B9B">
        <w:t>Every created user has default password of “</w:t>
      </w:r>
      <w:r w:rsidR="00F12D71" w:rsidRPr="00E60B9B">
        <w:t>d3F@uLtP@55w0Rd</w:t>
      </w:r>
      <w:r w:rsidRPr="00E60B9B">
        <w:t>”.</w:t>
      </w:r>
    </w:p>
    <w:p w14:paraId="17D53344" w14:textId="32F67BE1" w:rsidR="00F12D71" w:rsidRPr="00E60B9B" w:rsidRDefault="00F12D71" w:rsidP="00B95CE9">
      <w:pPr>
        <w:pStyle w:val="ListBullet"/>
      </w:pPr>
      <w:r w:rsidRPr="00E60B9B">
        <w:t>Default password can be changed in “</w:t>
      </w:r>
      <w:proofErr w:type="spellStart"/>
      <w:r w:rsidR="0095050D" w:rsidRPr="00E60B9B">
        <w:t>appsettings.json</w:t>
      </w:r>
      <w:proofErr w:type="spellEnd"/>
      <w:r w:rsidRPr="00E60B9B">
        <w:t>”.</w:t>
      </w:r>
    </w:p>
    <w:p w14:paraId="4B0D47CE" w14:textId="34FB25E7" w:rsidR="00F12D71" w:rsidRPr="00E60B9B" w:rsidRDefault="00592ABD" w:rsidP="00B95CE9">
      <w:pPr>
        <w:pStyle w:val="ListBullet"/>
      </w:pPr>
      <w:r w:rsidRPr="00E60B9B">
        <w:t>Run seeding on every launch can be configured in “</w:t>
      </w:r>
      <w:proofErr w:type="spellStart"/>
      <w:r w:rsidR="0095050D" w:rsidRPr="00E60B9B">
        <w:t>appsetting.json</w:t>
      </w:r>
      <w:proofErr w:type="spellEnd"/>
      <w:r w:rsidRPr="00E60B9B">
        <w:t>”.</w:t>
      </w:r>
    </w:p>
    <w:p w14:paraId="66F6401B" w14:textId="5E11C2C4" w:rsidR="00E04D46" w:rsidRDefault="00961ACE" w:rsidP="00B95CE9">
      <w:pPr>
        <w:pStyle w:val="ListBullet"/>
      </w:pPr>
      <w:r w:rsidRPr="00E60B9B">
        <w:t>Used DBMS is SQL Server with database named “</w:t>
      </w:r>
      <w:proofErr w:type="spellStart"/>
      <w:r w:rsidRPr="00E60B9B">
        <w:t>rdt</w:t>
      </w:r>
      <w:proofErr w:type="spellEnd"/>
      <w:r w:rsidRPr="00E60B9B">
        <w:t>”</w:t>
      </w:r>
      <w:r w:rsidR="004362F6" w:rsidRPr="00E60B9B">
        <w:t xml:space="preserve"> and uses Windows Authentication</w:t>
      </w:r>
      <w:r w:rsidRPr="00E60B9B">
        <w:t>.</w:t>
      </w:r>
    </w:p>
    <w:p w14:paraId="6A69CCD1" w14:textId="2BAD0DB1" w:rsidR="00602ECD" w:rsidRPr="00E60B9B" w:rsidRDefault="00602ECD" w:rsidP="00B95CE9">
      <w:pPr>
        <w:pStyle w:val="ListBullet"/>
      </w:pPr>
      <w:r>
        <w:t xml:space="preserve">Repository for the application can be found at </w:t>
      </w:r>
      <w:hyperlink r:id="rId28" w:history="1">
        <w:r w:rsidRPr="00C96628">
          <w:rPr>
            <w:rStyle w:val="Hyperlink"/>
          </w:rPr>
          <w:t>https://github.com/brandon-julio-t/RDTWEB</w:t>
        </w:r>
      </w:hyperlink>
      <w:r>
        <w:t>.</w:t>
      </w:r>
    </w:p>
    <w:p w14:paraId="33BB9F68" w14:textId="77777777" w:rsidR="00E04D46" w:rsidRPr="00E60B9B" w:rsidRDefault="00E04D46">
      <w:r w:rsidRPr="00E60B9B">
        <w:br w:type="page"/>
      </w:r>
    </w:p>
    <w:p w14:paraId="73C78F9C" w14:textId="7E0235DC" w:rsidR="00A4664C" w:rsidRPr="00E60B9B" w:rsidRDefault="00A4664C" w:rsidP="00EF740D">
      <w:pPr>
        <w:pStyle w:val="Heading1"/>
      </w:pPr>
      <w:bookmarkStart w:id="24" w:name="_Toc74259556"/>
      <w:r w:rsidRPr="00E60B9B">
        <w:lastRenderedPageBreak/>
        <w:t>ERD</w:t>
      </w:r>
      <w:bookmarkEnd w:id="24"/>
    </w:p>
    <w:p w14:paraId="465B3613" w14:textId="77777777" w:rsidR="002E6471" w:rsidRPr="00E60B9B" w:rsidRDefault="003C382F" w:rsidP="002E6471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3D3FD2E7" wp14:editId="627AF7E3">
            <wp:extent cx="5943600" cy="6478899"/>
            <wp:effectExtent l="19050" t="19050" r="1905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88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D97E1" w14:textId="14F85A7D" w:rsidR="00E04D46" w:rsidRPr="00E60B9B" w:rsidRDefault="002E6471" w:rsidP="002E6471">
      <w:pPr>
        <w:pStyle w:val="Caption"/>
        <w:jc w:val="center"/>
      </w:pPr>
      <w:r w:rsidRPr="00E60B9B">
        <w:t xml:space="preserve">Figure </w:t>
      </w:r>
      <w:r w:rsidR="00602ECD">
        <w:fldChar w:fldCharType="begin"/>
      </w:r>
      <w:r w:rsidR="00602ECD">
        <w:instrText xml:space="preserve"> SEQ Figure \* ARABIC </w:instrText>
      </w:r>
      <w:r w:rsidR="00602ECD">
        <w:fldChar w:fldCharType="separate"/>
      </w:r>
      <w:r w:rsidR="00F803BA">
        <w:rPr>
          <w:noProof/>
        </w:rPr>
        <w:t>20</w:t>
      </w:r>
      <w:r w:rsidR="00602ECD">
        <w:rPr>
          <w:noProof/>
        </w:rPr>
        <w:fldChar w:fldCharType="end"/>
      </w:r>
      <w:r w:rsidRPr="00E60B9B">
        <w:t>. ERD</w:t>
      </w:r>
    </w:p>
    <w:p w14:paraId="16ABFB59" w14:textId="77777777" w:rsidR="00E04D46" w:rsidRPr="00E60B9B" w:rsidRDefault="00E04D46">
      <w:pPr>
        <w:rPr>
          <w:i/>
          <w:iCs/>
          <w:color w:val="000000" w:themeColor="text2"/>
          <w:sz w:val="22"/>
          <w:szCs w:val="18"/>
        </w:rPr>
      </w:pPr>
      <w:r w:rsidRPr="00E60B9B">
        <w:br w:type="page"/>
      </w:r>
    </w:p>
    <w:p w14:paraId="00193DD5" w14:textId="60E545D0" w:rsidR="001C47D0" w:rsidRPr="00E60B9B" w:rsidRDefault="00D45A93" w:rsidP="00D45A93">
      <w:pPr>
        <w:pStyle w:val="Heading1"/>
      </w:pPr>
      <w:bookmarkStart w:id="25" w:name="_Toc74259557"/>
      <w:r w:rsidRPr="00E60B9B">
        <w:lastRenderedPageBreak/>
        <w:t>References</w:t>
      </w:r>
      <w:bookmarkEnd w:id="25"/>
    </w:p>
    <w:p w14:paraId="2247FDCD" w14:textId="3004B58F" w:rsidR="004453BC" w:rsidRPr="000E4002" w:rsidRDefault="00602ECD" w:rsidP="00B47F47">
      <w:hyperlink r:id="rId30" w:history="1">
        <w:r w:rsidR="004453BC" w:rsidRPr="000E4002">
          <w:rPr>
            <w:rStyle w:val="Hyperlink"/>
            <w:color w:val="auto"/>
          </w:rPr>
          <w:t>ASP.NET Web Apps | HTML, CSS, JavaScript, and C# (microsoft.com)</w:t>
        </w:r>
      </w:hyperlink>
    </w:p>
    <w:p w14:paraId="56B427C9" w14:textId="02647BF0" w:rsidR="00D45A93" w:rsidRPr="000E4002" w:rsidRDefault="00602ECD" w:rsidP="00B47F47">
      <w:hyperlink r:id="rId31" w:anchor="framework-selection" w:history="1">
        <w:r w:rsidR="00D45A93" w:rsidRPr="000E4002">
          <w:rPr>
            <w:rStyle w:val="Hyperlink"/>
            <w:color w:val="auto"/>
          </w:rPr>
          <w:t>Choose between ASP.NET 4.x and ASP.NET Core | Microsoft Docs</w:t>
        </w:r>
      </w:hyperlink>
    </w:p>
    <w:p w14:paraId="643F8B13" w14:textId="21F2CB6F" w:rsidR="005B27CF" w:rsidRPr="000E4002" w:rsidRDefault="00602ECD" w:rsidP="00B47F47">
      <w:hyperlink r:id="rId32" w:history="1">
        <w:r w:rsidR="005B27CF" w:rsidRPr="000E4002">
          <w:rPr>
            <w:rStyle w:val="Hyperlink"/>
            <w:color w:val="auto"/>
          </w:rPr>
          <w:t>Introduction to Identity on ASP.NET Core | Microsoft Docs</w:t>
        </w:r>
      </w:hyperlink>
    </w:p>
    <w:p w14:paraId="7810C499" w14:textId="2270BC90" w:rsidR="00ED1C07" w:rsidRPr="000E4002" w:rsidRDefault="00602ECD" w:rsidP="00ED1C07">
      <w:hyperlink r:id="rId33" w:history="1">
        <w:r w:rsidR="00ED1C07" w:rsidRPr="000E4002">
          <w:rPr>
            <w:rStyle w:val="Hyperlink"/>
            <w:color w:val="auto"/>
          </w:rPr>
          <w:t>Blazor | Build client web apps with C# | .NET (microsoft.com)</w:t>
        </w:r>
      </w:hyperlink>
    </w:p>
    <w:p w14:paraId="59FE998E" w14:textId="4770F014" w:rsidR="000E7E2B" w:rsidRPr="000E4002" w:rsidRDefault="00602ECD" w:rsidP="00ED1C07">
      <w:hyperlink r:id="rId34" w:history="1">
        <w:r w:rsidR="000E7E2B" w:rsidRPr="000E4002">
          <w:rPr>
            <w:rStyle w:val="Hyperlink"/>
            <w:color w:val="auto"/>
          </w:rPr>
          <w:t>ASP.NET Core Blazor hosting models | Microsoft Docs</w:t>
        </w:r>
      </w:hyperlink>
    </w:p>
    <w:p w14:paraId="52B70535" w14:textId="0FE9C2B1" w:rsidR="00B409EF" w:rsidRPr="000E4002" w:rsidRDefault="00602ECD" w:rsidP="00ED1C07">
      <w:hyperlink r:id="rId35" w:history="1">
        <w:r w:rsidR="00B409EF" w:rsidRPr="000E4002">
          <w:rPr>
            <w:rStyle w:val="Hyperlink"/>
            <w:color w:val="auto"/>
          </w:rPr>
          <w:t>Overview of Entity Framework Core - EF Core | Microsoft Docs</w:t>
        </w:r>
      </w:hyperlink>
    </w:p>
    <w:p w14:paraId="15DEB0EF" w14:textId="1FF18A99" w:rsidR="00E04D46" w:rsidRPr="000E4002" w:rsidRDefault="00602ECD" w:rsidP="00ED1C07">
      <w:pPr>
        <w:rPr>
          <w:rStyle w:val="Hyperlink"/>
          <w:color w:val="auto"/>
        </w:rPr>
      </w:pPr>
      <w:hyperlink r:id="rId36" w:history="1">
        <w:r w:rsidR="00414EC8" w:rsidRPr="000E4002">
          <w:rPr>
            <w:rStyle w:val="Hyperlink"/>
            <w:color w:val="auto"/>
          </w:rPr>
          <w:t>Introduction · Bootstrap (getbootstrap.com)</w:t>
        </w:r>
      </w:hyperlink>
    </w:p>
    <w:p w14:paraId="105EDC76" w14:textId="77777777" w:rsidR="00E04D46" w:rsidRPr="00E60B9B" w:rsidRDefault="00E04D46">
      <w:pPr>
        <w:rPr>
          <w:rStyle w:val="Hyperlink"/>
        </w:rPr>
      </w:pPr>
      <w:r w:rsidRPr="00E60B9B">
        <w:rPr>
          <w:rStyle w:val="Hyperlink"/>
        </w:rPr>
        <w:br w:type="page"/>
      </w:r>
    </w:p>
    <w:bookmarkStart w:id="26" w:name="_Toc74259558" w:displacedByCustomXml="next"/>
    <w:sdt>
      <w:sdtPr>
        <w:rPr>
          <w:rFonts w:asciiTheme="minorHAnsi" w:eastAsiaTheme="minorEastAsia" w:hAnsiTheme="minorHAnsi" w:cstheme="minorBidi"/>
          <w:b w:val="0"/>
          <w:bCs w:val="0"/>
        </w:rPr>
        <w:id w:val="-1892339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2B1097" w14:textId="6F8C65A3" w:rsidR="00253767" w:rsidRPr="00E60B9B" w:rsidRDefault="009778C3" w:rsidP="009778C3">
          <w:pPr>
            <w:pStyle w:val="Heading1"/>
          </w:pPr>
          <w:r w:rsidRPr="00E60B9B">
            <w:t>Table of Contents</w:t>
          </w:r>
          <w:bookmarkEnd w:id="26"/>
        </w:p>
        <w:p w14:paraId="0506978C" w14:textId="15F7264E" w:rsidR="00096F1C" w:rsidRDefault="0025376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r w:rsidRPr="00E60B9B">
            <w:fldChar w:fldCharType="begin"/>
          </w:r>
          <w:r w:rsidRPr="00E60B9B">
            <w:instrText xml:space="preserve"> TOC \o "1-3" \h \z \u </w:instrText>
          </w:r>
          <w:r w:rsidRPr="00E60B9B">
            <w:fldChar w:fldCharType="separate"/>
          </w:r>
          <w:hyperlink w:anchor="_Toc74259532" w:history="1">
            <w:r w:rsidR="00096F1C" w:rsidRPr="001C0CE1">
              <w:rPr>
                <w:rStyle w:val="Hyperlink"/>
                <w:noProof/>
              </w:rPr>
              <w:t>Foreword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F080DE" w14:textId="24390EB1" w:rsidR="00096F1C" w:rsidRDefault="00602ECD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3" w:history="1">
            <w:r w:rsidR="00096F1C" w:rsidRPr="001C0CE1">
              <w:rPr>
                <w:rStyle w:val="Hyperlink"/>
                <w:noProof/>
              </w:rPr>
              <w:t>Technologies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D8CA887" w14:textId="4DA06FDA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4" w:history="1">
            <w:r w:rsidR="00096F1C" w:rsidRPr="001C0CE1">
              <w:rPr>
                <w:rStyle w:val="Hyperlink"/>
                <w:noProof/>
              </w:rPr>
              <w:t>ASP.NET Core 5.0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82A21C1" w14:textId="72B57DA3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5" w:history="1">
            <w:r w:rsidR="00096F1C" w:rsidRPr="001C0CE1">
              <w:rPr>
                <w:rStyle w:val="Hyperlink"/>
                <w:noProof/>
              </w:rPr>
              <w:t>ASP.NET Core Identity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35DB35F" w14:textId="5447543D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6" w:history="1">
            <w:r w:rsidR="00096F1C" w:rsidRPr="001C0CE1">
              <w:rPr>
                <w:rStyle w:val="Hyperlink"/>
                <w:noProof/>
              </w:rPr>
              <w:t>Blazor (Server)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CB6F737" w14:textId="38191C48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7" w:history="1">
            <w:r w:rsidR="00096F1C" w:rsidRPr="001C0CE1">
              <w:rPr>
                <w:rStyle w:val="Hyperlink"/>
                <w:noProof/>
              </w:rPr>
              <w:t>Entity Framework Core + SQL Server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236B931" w14:textId="6F8C0DBA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8" w:history="1">
            <w:r w:rsidR="00096F1C" w:rsidRPr="001C0CE1">
              <w:rPr>
                <w:rStyle w:val="Hyperlink"/>
                <w:noProof/>
              </w:rPr>
              <w:t>Bootstrap 4.3.1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6B8030" w14:textId="36006906" w:rsidR="00096F1C" w:rsidRDefault="00602ECD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9" w:history="1">
            <w:r w:rsidR="00096F1C" w:rsidRPr="001C0CE1">
              <w:rPr>
                <w:rStyle w:val="Hyperlink"/>
                <w:noProof/>
              </w:rPr>
              <w:t>Pages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F21A725" w14:textId="00B4ECE9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0" w:history="1">
            <w:r w:rsidR="00096F1C" w:rsidRPr="001C0CE1">
              <w:rPr>
                <w:rStyle w:val="Hyperlink"/>
                <w:noProof/>
              </w:rPr>
              <w:t>Admin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916445B" w14:textId="4262DA31" w:rsidR="00096F1C" w:rsidRDefault="00602ECD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1" w:history="1">
            <w:r w:rsidR="00096F1C" w:rsidRPr="001C0CE1">
              <w:rPr>
                <w:rStyle w:val="Hyperlink"/>
                <w:noProof/>
              </w:rPr>
              <w:t>Manage Participants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6493218" w14:textId="318CB989" w:rsidR="00096F1C" w:rsidRDefault="00602ECD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2" w:history="1">
            <w:r w:rsidR="00096F1C" w:rsidRPr="001C0CE1">
              <w:rPr>
                <w:rStyle w:val="Hyperlink"/>
                <w:noProof/>
              </w:rPr>
              <w:t>Manage Questions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113B728" w14:textId="3C32E210" w:rsidR="00096F1C" w:rsidRDefault="00602ECD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3" w:history="1">
            <w:r w:rsidR="00096F1C" w:rsidRPr="001C0CE1">
              <w:rPr>
                <w:rStyle w:val="Hyperlink"/>
                <w:noProof/>
              </w:rPr>
              <w:t>Manage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C665DDD" w14:textId="242800BE" w:rsidR="00096F1C" w:rsidRDefault="00602ECD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4" w:history="1">
            <w:r w:rsidR="00096F1C" w:rsidRPr="001C0CE1">
              <w:rPr>
                <w:rStyle w:val="Hyperlink"/>
                <w:noProof/>
              </w:rPr>
              <w:t>Answer Corrections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E2BA328" w14:textId="019A7573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5" w:history="1">
            <w:r w:rsidR="00096F1C" w:rsidRPr="001C0CE1">
              <w:rPr>
                <w:rStyle w:val="Hyperlink"/>
                <w:noProof/>
              </w:rPr>
              <w:t>Test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11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B1EEE08" w14:textId="7E6764A4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6" w:history="1">
            <w:r w:rsidR="00096F1C" w:rsidRPr="001C0CE1">
              <w:rPr>
                <w:rStyle w:val="Hyperlink"/>
                <w:noProof/>
              </w:rPr>
              <w:t>Test Answer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C9E5ABC" w14:textId="3C8EFAE7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7" w:history="1">
            <w:r w:rsidR="00096F1C" w:rsidRPr="001C0CE1">
              <w:rPr>
                <w:rStyle w:val="Hyperlink"/>
                <w:noProof/>
              </w:rPr>
              <w:t>Test Result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20BB01F" w14:textId="250F29DF" w:rsidR="00096F1C" w:rsidRDefault="00602ECD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8" w:history="1">
            <w:r w:rsidR="00096F1C" w:rsidRPr="001C0CE1">
              <w:rPr>
                <w:rStyle w:val="Hyperlink"/>
                <w:noProof/>
              </w:rPr>
              <w:t>Index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570563A" w14:textId="3574F917" w:rsidR="00096F1C" w:rsidRDefault="00602ECD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9" w:history="1">
            <w:r w:rsidR="00096F1C" w:rsidRPr="001C0CE1">
              <w:rPr>
                <w:rStyle w:val="Hyperlink"/>
                <w:noProof/>
              </w:rPr>
              <w:t>View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1A8B50E" w14:textId="76229646" w:rsidR="00096F1C" w:rsidRDefault="00602ECD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0" w:history="1">
            <w:r w:rsidR="00096F1C" w:rsidRPr="001C0CE1">
              <w:rPr>
                <w:rStyle w:val="Hyperlink"/>
                <w:noProof/>
              </w:rPr>
              <w:t>Performance Consideration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036A697" w14:textId="222732C7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1" w:history="1">
            <w:r w:rsidR="00096F1C" w:rsidRPr="001C0CE1">
              <w:rPr>
                <w:rStyle w:val="Hyperlink"/>
                <w:noProof/>
              </w:rPr>
              <w:t>Split Query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BA1B3CA" w14:textId="59F6741F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2" w:history="1">
            <w:r w:rsidR="00096F1C" w:rsidRPr="001C0CE1">
              <w:rPr>
                <w:rStyle w:val="Hyperlink"/>
                <w:noProof/>
              </w:rPr>
              <w:t>Eager Loading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57B2A6B" w14:textId="2EFA251F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3" w:history="1">
            <w:r w:rsidR="00096F1C" w:rsidRPr="001C0CE1">
              <w:rPr>
                <w:rStyle w:val="Hyperlink"/>
                <w:noProof/>
              </w:rPr>
              <w:t>Virtualize Component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1172324" w14:textId="339F0B63" w:rsidR="00096F1C" w:rsidRDefault="00602ECD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4" w:history="1">
            <w:r w:rsidR="00096F1C" w:rsidRPr="001C0CE1">
              <w:rPr>
                <w:rStyle w:val="Hyperlink"/>
                <w:noProof/>
              </w:rPr>
              <w:t>Asynchronous Programming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FABCE82" w14:textId="3583E56B" w:rsidR="00096F1C" w:rsidRDefault="00602ECD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5" w:history="1">
            <w:r w:rsidR="00096F1C" w:rsidRPr="001C0CE1">
              <w:rPr>
                <w:rStyle w:val="Hyperlink"/>
                <w:noProof/>
              </w:rPr>
              <w:t>Notes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D1E0E11" w14:textId="7BE39508" w:rsidR="00096F1C" w:rsidRDefault="00602ECD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6" w:history="1">
            <w:r w:rsidR="00096F1C" w:rsidRPr="001C0CE1">
              <w:rPr>
                <w:rStyle w:val="Hyperlink"/>
                <w:noProof/>
              </w:rPr>
              <w:t>ERD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18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50E8EE6" w14:textId="7D68EB5A" w:rsidR="00096F1C" w:rsidRDefault="00602ECD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7" w:history="1">
            <w:r w:rsidR="00096F1C" w:rsidRPr="001C0CE1">
              <w:rPr>
                <w:rStyle w:val="Hyperlink"/>
                <w:noProof/>
              </w:rPr>
              <w:t>References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19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A8CD688" w14:textId="21CE527B" w:rsidR="00096F1C" w:rsidRDefault="00602ECD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8" w:history="1">
            <w:r w:rsidR="00096F1C" w:rsidRPr="001C0CE1">
              <w:rPr>
                <w:rStyle w:val="Hyperlink"/>
                <w:noProof/>
              </w:rPr>
              <w:t>Table of Contents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F803BA">
              <w:rPr>
                <w:noProof/>
                <w:webHidden/>
              </w:rPr>
              <w:t>20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ED703AA" w14:textId="380F1C76" w:rsidR="0072488C" w:rsidRPr="00E60B9B" w:rsidRDefault="00253767" w:rsidP="00BE76A7">
          <w:pPr>
            <w:ind w:firstLine="0"/>
          </w:pPr>
          <w:r w:rsidRPr="00E60B9B">
            <w:rPr>
              <w:b/>
              <w:bCs/>
              <w:noProof/>
            </w:rPr>
            <w:fldChar w:fldCharType="end"/>
          </w:r>
        </w:p>
      </w:sdtContent>
    </w:sdt>
    <w:sectPr w:rsidR="0072488C" w:rsidRPr="00E60B9B">
      <w:footerReference w:type="default" r:id="rId37"/>
      <w:footerReference w:type="first" r:id="rId38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0F6EF" w14:textId="77777777" w:rsidR="00C95402" w:rsidRDefault="00C95402">
      <w:pPr>
        <w:spacing w:line="240" w:lineRule="auto"/>
      </w:pPr>
      <w:r>
        <w:separator/>
      </w:r>
    </w:p>
    <w:p w14:paraId="52EE22E3" w14:textId="77777777" w:rsidR="00C95402" w:rsidRDefault="00C95402"/>
  </w:endnote>
  <w:endnote w:type="continuationSeparator" w:id="0">
    <w:p w14:paraId="3C3C81F4" w14:textId="77777777" w:rsidR="00C95402" w:rsidRDefault="00C95402">
      <w:pPr>
        <w:spacing w:line="240" w:lineRule="auto"/>
      </w:pPr>
      <w:r>
        <w:continuationSeparator/>
      </w:r>
    </w:p>
    <w:p w14:paraId="785247C7" w14:textId="77777777" w:rsidR="00C95402" w:rsidRDefault="00C954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7770360"/>
      <w:docPartObj>
        <w:docPartGallery w:val="Page Numbers (Bottom of Page)"/>
        <w:docPartUnique/>
      </w:docPartObj>
    </w:sdtPr>
    <w:sdtEndPr/>
    <w:sdtContent>
      <w:sdt>
        <w:sdtPr>
          <w:id w:val="-1195463994"/>
          <w:docPartObj>
            <w:docPartGallery w:val="Page Numbers (Top of Page)"/>
            <w:docPartUnique/>
          </w:docPartObj>
        </w:sdtPr>
        <w:sdtEndPr/>
        <w:sdtContent>
          <w:p w14:paraId="658B8484" w14:textId="05409A8B" w:rsidR="00253767" w:rsidRDefault="00253767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11A94E2C" w14:textId="77777777" w:rsidR="00253767" w:rsidRDefault="002537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539193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221D7C43" w14:textId="67E6AC2D" w:rsidR="000E7966" w:rsidRDefault="000E7966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042EA27" w14:textId="77777777" w:rsidR="000E7966" w:rsidRDefault="000E7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3A770" w14:textId="77777777" w:rsidR="00C95402" w:rsidRDefault="00C95402">
      <w:pPr>
        <w:spacing w:line="240" w:lineRule="auto"/>
      </w:pPr>
      <w:r>
        <w:separator/>
      </w:r>
    </w:p>
    <w:p w14:paraId="49AB3A58" w14:textId="77777777" w:rsidR="00C95402" w:rsidRDefault="00C95402"/>
  </w:footnote>
  <w:footnote w:type="continuationSeparator" w:id="0">
    <w:p w14:paraId="59E032DC" w14:textId="77777777" w:rsidR="00C95402" w:rsidRDefault="00C95402">
      <w:pPr>
        <w:spacing w:line="240" w:lineRule="auto"/>
      </w:pPr>
      <w:r>
        <w:continuationSeparator/>
      </w:r>
    </w:p>
    <w:p w14:paraId="090C0355" w14:textId="77777777" w:rsidR="00C95402" w:rsidRDefault="00C95402"/>
  </w:footnote>
  <w:footnote w:id="1">
    <w:p w14:paraId="4B40D159" w14:textId="5F3979B7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Single vs. Split Queries - EF Core | Microsoft Docs</w:t>
        </w:r>
      </w:hyperlink>
    </w:p>
  </w:footnote>
  <w:footnote w:id="2">
    <w:p w14:paraId="5CEDAF3B" w14:textId="45410E3E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F637FA">
          <w:rPr>
            <w:rStyle w:val="Hyperlink"/>
          </w:rPr>
          <w:t>The performance issue "Cartesian Explosion" made its comeback in Entity Framework Core 3 - Thinktecture</w:t>
        </w:r>
      </w:hyperlink>
    </w:p>
  </w:footnote>
  <w:footnote w:id="3">
    <w:p w14:paraId="17A2A4F9" w14:textId="7CC9ADA5" w:rsidR="007B4411" w:rsidRPr="00C477D1" w:rsidRDefault="007B4411">
      <w:pPr>
        <w:pStyle w:val="FootnoteText"/>
        <w:rPr>
          <w:szCs w:val="22"/>
        </w:rPr>
      </w:pPr>
      <w:r w:rsidRPr="00C477D1">
        <w:rPr>
          <w:rStyle w:val="FootnoteReference"/>
          <w:szCs w:val="22"/>
        </w:rPr>
        <w:footnoteRef/>
      </w:r>
      <w:r w:rsidRPr="00C477D1">
        <w:rPr>
          <w:szCs w:val="22"/>
        </w:rPr>
        <w:t xml:space="preserve"> </w:t>
      </w:r>
      <w:hyperlink r:id="rId3" w:anchor="beware-of-lazy-loading" w:history="1">
        <w:r w:rsidRPr="00C477D1">
          <w:rPr>
            <w:rStyle w:val="Hyperlink"/>
            <w:szCs w:val="22"/>
          </w:rPr>
          <w:t>Efficient Querying - EF Core | Microsoft Docs</w:t>
        </w:r>
      </w:hyperlink>
    </w:p>
  </w:footnote>
  <w:footnote w:id="4">
    <w:p w14:paraId="191FBD81" w14:textId="7FD87DF1" w:rsidR="00F637FA" w:rsidRDefault="00F637F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ASP.NET Core Blazor component virtualization | Microsoft Docs</w:t>
        </w:r>
      </w:hyperlink>
    </w:p>
  </w:footnote>
  <w:footnote w:id="5">
    <w:p w14:paraId="453119A7" w14:textId="6DDEE274" w:rsidR="002F173B" w:rsidRDefault="002F17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Asynchronous Programming - EF Core | Microsoft Docs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6121BA9"/>
    <w:multiLevelType w:val="hybridMultilevel"/>
    <w:tmpl w:val="08C81B9A"/>
    <w:lvl w:ilvl="0" w:tplc="8222C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8D127A"/>
    <w:multiLevelType w:val="hybridMultilevel"/>
    <w:tmpl w:val="BBC858CE"/>
    <w:lvl w:ilvl="0" w:tplc="1E9A7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666446"/>
    <w:multiLevelType w:val="hybridMultilevel"/>
    <w:tmpl w:val="6136E2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0B2245"/>
    <w:multiLevelType w:val="hybridMultilevel"/>
    <w:tmpl w:val="DACEC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C74591"/>
    <w:multiLevelType w:val="hybridMultilevel"/>
    <w:tmpl w:val="2E70E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AFE0FE7"/>
    <w:multiLevelType w:val="hybridMultilevel"/>
    <w:tmpl w:val="68DAD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9"/>
  </w:num>
  <w:num w:numId="13">
    <w:abstractNumId w:val="16"/>
  </w:num>
  <w:num w:numId="14">
    <w:abstractNumId w:val="15"/>
  </w:num>
  <w:num w:numId="15">
    <w:abstractNumId w:val="18"/>
  </w:num>
  <w:num w:numId="16">
    <w:abstractNumId w:val="14"/>
  </w:num>
  <w:num w:numId="17">
    <w:abstractNumId w:val="17"/>
  </w:num>
  <w:num w:numId="18">
    <w:abstractNumId w:val="12"/>
  </w:num>
  <w:num w:numId="19">
    <w:abstractNumId w:val="10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/>
  <w:attachedTemplate r:id="rId1"/>
  <w:defaultTabStop w:val="720"/>
  <w:characterSpacingControl w:val="doNotCompress"/>
  <w:hdrShapeDefaults>
    <o:shapedefaults v:ext="edit" spidmax="4097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C7"/>
    <w:rsid w:val="000000E5"/>
    <w:rsid w:val="000110C9"/>
    <w:rsid w:val="00016A8E"/>
    <w:rsid w:val="000664BE"/>
    <w:rsid w:val="00066763"/>
    <w:rsid w:val="00074F22"/>
    <w:rsid w:val="00084BDB"/>
    <w:rsid w:val="00094B24"/>
    <w:rsid w:val="00096F1C"/>
    <w:rsid w:val="000A75A9"/>
    <w:rsid w:val="000B19D2"/>
    <w:rsid w:val="000D3F41"/>
    <w:rsid w:val="000E4002"/>
    <w:rsid w:val="000E7966"/>
    <w:rsid w:val="000E7E2B"/>
    <w:rsid w:val="000F0E51"/>
    <w:rsid w:val="000F2E66"/>
    <w:rsid w:val="000F3F11"/>
    <w:rsid w:val="00101DD1"/>
    <w:rsid w:val="001042C8"/>
    <w:rsid w:val="00137775"/>
    <w:rsid w:val="00170778"/>
    <w:rsid w:val="00190B0D"/>
    <w:rsid w:val="00194E19"/>
    <w:rsid w:val="001B7478"/>
    <w:rsid w:val="001C0C20"/>
    <w:rsid w:val="001C14D1"/>
    <w:rsid w:val="001C47D0"/>
    <w:rsid w:val="001C7A73"/>
    <w:rsid w:val="001F48D9"/>
    <w:rsid w:val="001F5D4E"/>
    <w:rsid w:val="00203147"/>
    <w:rsid w:val="00210106"/>
    <w:rsid w:val="0022128D"/>
    <w:rsid w:val="002454F3"/>
    <w:rsid w:val="0025010E"/>
    <w:rsid w:val="00253767"/>
    <w:rsid w:val="00286A11"/>
    <w:rsid w:val="00292B0E"/>
    <w:rsid w:val="002A5050"/>
    <w:rsid w:val="002B76A7"/>
    <w:rsid w:val="002C117D"/>
    <w:rsid w:val="002D27B2"/>
    <w:rsid w:val="002E2F14"/>
    <w:rsid w:val="002E6471"/>
    <w:rsid w:val="002F1339"/>
    <w:rsid w:val="002F173B"/>
    <w:rsid w:val="002F2632"/>
    <w:rsid w:val="00312787"/>
    <w:rsid w:val="00330A2F"/>
    <w:rsid w:val="00337CCF"/>
    <w:rsid w:val="00352F4E"/>
    <w:rsid w:val="00355096"/>
    <w:rsid w:val="00355DCA"/>
    <w:rsid w:val="003560BC"/>
    <w:rsid w:val="003623DB"/>
    <w:rsid w:val="003777E8"/>
    <w:rsid w:val="003A4123"/>
    <w:rsid w:val="003C382F"/>
    <w:rsid w:val="003D09DE"/>
    <w:rsid w:val="00407248"/>
    <w:rsid w:val="00414EC8"/>
    <w:rsid w:val="00416EFC"/>
    <w:rsid w:val="00431027"/>
    <w:rsid w:val="004362F6"/>
    <w:rsid w:val="004453BC"/>
    <w:rsid w:val="004800EB"/>
    <w:rsid w:val="004B3C06"/>
    <w:rsid w:val="00502805"/>
    <w:rsid w:val="005105AF"/>
    <w:rsid w:val="00510C63"/>
    <w:rsid w:val="00520054"/>
    <w:rsid w:val="005242FB"/>
    <w:rsid w:val="00551A02"/>
    <w:rsid w:val="005534FA"/>
    <w:rsid w:val="00556EC5"/>
    <w:rsid w:val="00576891"/>
    <w:rsid w:val="0058324C"/>
    <w:rsid w:val="00592ABD"/>
    <w:rsid w:val="005B27CF"/>
    <w:rsid w:val="005D1E55"/>
    <w:rsid w:val="005D3A03"/>
    <w:rsid w:val="005D65F6"/>
    <w:rsid w:val="005F6917"/>
    <w:rsid w:val="00602ECD"/>
    <w:rsid w:val="00612CA0"/>
    <w:rsid w:val="00637533"/>
    <w:rsid w:val="006479D6"/>
    <w:rsid w:val="00681944"/>
    <w:rsid w:val="00684BEE"/>
    <w:rsid w:val="00691121"/>
    <w:rsid w:val="006A753A"/>
    <w:rsid w:val="006B159A"/>
    <w:rsid w:val="006B2987"/>
    <w:rsid w:val="006B3B65"/>
    <w:rsid w:val="006D3BB9"/>
    <w:rsid w:val="006E3613"/>
    <w:rsid w:val="006F3FE6"/>
    <w:rsid w:val="006F539E"/>
    <w:rsid w:val="007023CC"/>
    <w:rsid w:val="0072488C"/>
    <w:rsid w:val="007323DB"/>
    <w:rsid w:val="00736CD5"/>
    <w:rsid w:val="00740B49"/>
    <w:rsid w:val="00750772"/>
    <w:rsid w:val="00760611"/>
    <w:rsid w:val="007869F1"/>
    <w:rsid w:val="00786D5B"/>
    <w:rsid w:val="007A6BC3"/>
    <w:rsid w:val="007B3A3C"/>
    <w:rsid w:val="007B4411"/>
    <w:rsid w:val="007B4859"/>
    <w:rsid w:val="007B778B"/>
    <w:rsid w:val="007D0806"/>
    <w:rsid w:val="007F7B71"/>
    <w:rsid w:val="008002C0"/>
    <w:rsid w:val="00807742"/>
    <w:rsid w:val="0083593C"/>
    <w:rsid w:val="00852BE3"/>
    <w:rsid w:val="0088125F"/>
    <w:rsid w:val="00882ECA"/>
    <w:rsid w:val="00883EF6"/>
    <w:rsid w:val="0088711C"/>
    <w:rsid w:val="008A6700"/>
    <w:rsid w:val="008B5410"/>
    <w:rsid w:val="008C5323"/>
    <w:rsid w:val="008C6E3B"/>
    <w:rsid w:val="008C7536"/>
    <w:rsid w:val="008D5F4E"/>
    <w:rsid w:val="008F5BC0"/>
    <w:rsid w:val="008F6CAE"/>
    <w:rsid w:val="00903CA4"/>
    <w:rsid w:val="00923238"/>
    <w:rsid w:val="00927402"/>
    <w:rsid w:val="00942C0D"/>
    <w:rsid w:val="0095050D"/>
    <w:rsid w:val="00957C05"/>
    <w:rsid w:val="00961ACE"/>
    <w:rsid w:val="00972792"/>
    <w:rsid w:val="0097706A"/>
    <w:rsid w:val="009778C3"/>
    <w:rsid w:val="00981802"/>
    <w:rsid w:val="00983CB2"/>
    <w:rsid w:val="009907CF"/>
    <w:rsid w:val="009A6A3B"/>
    <w:rsid w:val="009B4513"/>
    <w:rsid w:val="009C1984"/>
    <w:rsid w:val="009C5A38"/>
    <w:rsid w:val="009E0941"/>
    <w:rsid w:val="00A07AD9"/>
    <w:rsid w:val="00A124FA"/>
    <w:rsid w:val="00A179C7"/>
    <w:rsid w:val="00A36714"/>
    <w:rsid w:val="00A4664C"/>
    <w:rsid w:val="00A47E09"/>
    <w:rsid w:val="00A51D96"/>
    <w:rsid w:val="00A551D6"/>
    <w:rsid w:val="00A77B70"/>
    <w:rsid w:val="00A84EF5"/>
    <w:rsid w:val="00A92DBF"/>
    <w:rsid w:val="00A9536D"/>
    <w:rsid w:val="00AE1560"/>
    <w:rsid w:val="00B0504A"/>
    <w:rsid w:val="00B1174C"/>
    <w:rsid w:val="00B34AA9"/>
    <w:rsid w:val="00B3521D"/>
    <w:rsid w:val="00B409EF"/>
    <w:rsid w:val="00B47F47"/>
    <w:rsid w:val="00B76E87"/>
    <w:rsid w:val="00B823AA"/>
    <w:rsid w:val="00B92083"/>
    <w:rsid w:val="00B95CE9"/>
    <w:rsid w:val="00B96C2F"/>
    <w:rsid w:val="00BA45DB"/>
    <w:rsid w:val="00BE76A7"/>
    <w:rsid w:val="00BF3821"/>
    <w:rsid w:val="00BF4184"/>
    <w:rsid w:val="00BF4B5A"/>
    <w:rsid w:val="00C0601E"/>
    <w:rsid w:val="00C214B1"/>
    <w:rsid w:val="00C25BAF"/>
    <w:rsid w:val="00C31D30"/>
    <w:rsid w:val="00C477D1"/>
    <w:rsid w:val="00C711B1"/>
    <w:rsid w:val="00C84DA9"/>
    <w:rsid w:val="00C90F25"/>
    <w:rsid w:val="00C95402"/>
    <w:rsid w:val="00CA6F90"/>
    <w:rsid w:val="00CC0F12"/>
    <w:rsid w:val="00CC2F1F"/>
    <w:rsid w:val="00CD6E39"/>
    <w:rsid w:val="00CF6E91"/>
    <w:rsid w:val="00D0261B"/>
    <w:rsid w:val="00D03DFF"/>
    <w:rsid w:val="00D16EA2"/>
    <w:rsid w:val="00D2485E"/>
    <w:rsid w:val="00D42DC1"/>
    <w:rsid w:val="00D44B33"/>
    <w:rsid w:val="00D45A93"/>
    <w:rsid w:val="00D73152"/>
    <w:rsid w:val="00D82DC0"/>
    <w:rsid w:val="00D85B68"/>
    <w:rsid w:val="00DB28AB"/>
    <w:rsid w:val="00DC0C12"/>
    <w:rsid w:val="00DC276C"/>
    <w:rsid w:val="00DD5E90"/>
    <w:rsid w:val="00DF2744"/>
    <w:rsid w:val="00DF6A28"/>
    <w:rsid w:val="00DF6F01"/>
    <w:rsid w:val="00E04D46"/>
    <w:rsid w:val="00E05E58"/>
    <w:rsid w:val="00E103A7"/>
    <w:rsid w:val="00E30675"/>
    <w:rsid w:val="00E34FE6"/>
    <w:rsid w:val="00E42CDA"/>
    <w:rsid w:val="00E468B8"/>
    <w:rsid w:val="00E55932"/>
    <w:rsid w:val="00E6004D"/>
    <w:rsid w:val="00E60B9B"/>
    <w:rsid w:val="00E81978"/>
    <w:rsid w:val="00E830EB"/>
    <w:rsid w:val="00EC642F"/>
    <w:rsid w:val="00ED1C07"/>
    <w:rsid w:val="00ED3A9D"/>
    <w:rsid w:val="00ED4A23"/>
    <w:rsid w:val="00EF354D"/>
    <w:rsid w:val="00EF740D"/>
    <w:rsid w:val="00F12D71"/>
    <w:rsid w:val="00F379B7"/>
    <w:rsid w:val="00F45C2A"/>
    <w:rsid w:val="00F525FA"/>
    <w:rsid w:val="00F637FA"/>
    <w:rsid w:val="00F74132"/>
    <w:rsid w:val="00F7557C"/>
    <w:rsid w:val="00F803BA"/>
    <w:rsid w:val="00F83E0A"/>
    <w:rsid w:val="00F9261D"/>
    <w:rsid w:val="00F92EE5"/>
    <w:rsid w:val="00F94916"/>
    <w:rsid w:val="00FB3D38"/>
    <w:rsid w:val="00FB6BC0"/>
    <w:rsid w:val="00FC54FE"/>
    <w:rsid w:val="00FC6F0C"/>
    <w:rsid w:val="00FF2002"/>
    <w:rsid w:val="00FF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9D50D2E"/>
  <w15:chartTrackingRefBased/>
  <w15:docId w15:val="{1A28DD35-8C33-4509-851A-7E43F335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2537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3767"/>
    <w:rPr>
      <w:color w:val="5F5F5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77B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77B70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6B3B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docs.microsoft.com/en-us/aspnet/core/blazor/hosting-models?view=aspnetcore-5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tnet.microsoft.com/apps/aspnet/web-apps/blazor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microsoft.com/en-us/aspnet/core/security/authentication/identity?view=aspnetcore-5.0&amp;tabs=visual-studio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brandon-julio-t/RDTWEB" TargetMode="External"/><Relationship Id="rId36" Type="http://schemas.openxmlformats.org/officeDocument/2006/relationships/hyperlink" Target="https://getbootstrap.com/docs/4.3/getting-started/introductio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en-us/aspnet/core/fundamentals/choose-aspnet-framework?view=aspnetcore-5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admin@email.com" TargetMode="External"/><Relationship Id="rId30" Type="http://schemas.openxmlformats.org/officeDocument/2006/relationships/hyperlink" Target="https://dotnet.microsoft.com/apps/aspnet/web-apps" TargetMode="External"/><Relationship Id="rId35" Type="http://schemas.openxmlformats.org/officeDocument/2006/relationships/hyperlink" Target="https://docs.microsoft.com/en-us/ef/core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microsoft.com/en-us/ef/core/performance/efficient-querying" TargetMode="External"/><Relationship Id="rId2" Type="http://schemas.openxmlformats.org/officeDocument/2006/relationships/hyperlink" Target="https://www.thinktecture.com/en/entity-framework-core/cartesian-explosion-problem-in-3-1/" TargetMode="External"/><Relationship Id="rId1" Type="http://schemas.openxmlformats.org/officeDocument/2006/relationships/hyperlink" Target="https://docs.microsoft.com/en-us/ef/core/querying/single-split-queries" TargetMode="External"/><Relationship Id="rId5" Type="http://schemas.openxmlformats.org/officeDocument/2006/relationships/hyperlink" Target="https://docs.microsoft.com/en-us/ef/core/miscellaneous/async" TargetMode="External"/><Relationship Id="rId4" Type="http://schemas.openxmlformats.org/officeDocument/2006/relationships/hyperlink" Target="https://docs.microsoft.com/en-us/aspnet/core/blazor/components/virtualization?view=aspnetcore-5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ndu\AppData\Local\Microsoft\Office\16.0\DTS\en-US%7b39F27219-C477-403D-8D40-B03623AB5EFA%7d\%7bE05F9414-3B70-4CC5-A23C-2BAC5CBC6BD9%7dtf03982351_win32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{E05F9414-3B70-4CC5-A23C-2BAC5CBC6BD9}tf03982351_win32.dotx</Template>
  <TotalTime>335</TotalTime>
  <Pages>21</Pages>
  <Words>1548</Words>
  <Characters>8826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Julio Thenaro</dc:creator>
  <cp:keywords/>
  <dc:description/>
  <cp:lastModifiedBy>Brandon Julio</cp:lastModifiedBy>
  <cp:revision>218</cp:revision>
  <cp:lastPrinted>2021-06-12T06:02:00Z</cp:lastPrinted>
  <dcterms:created xsi:type="dcterms:W3CDTF">2021-06-09T00:54:00Z</dcterms:created>
  <dcterms:modified xsi:type="dcterms:W3CDTF">2021-06-12T06:36:00Z</dcterms:modified>
</cp:coreProperties>
</file>