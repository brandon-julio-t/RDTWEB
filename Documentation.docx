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WebAssembly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10D52BEA" w14:textId="35D13C13" w:rsidR="00B0504A" w:rsidRPr="00E60B9B" w:rsidRDefault="00E103A7" w:rsidP="00E103A7">
      <w:pPr>
        <w:pStyle w:val="Heading2"/>
      </w:pPr>
      <w:bookmarkStart w:id="6" w:name="_Toc74259538"/>
      <w:r w:rsidRPr="00E60B9B">
        <w:t>Bootstrap 4.3.1</w:t>
      </w:r>
      <w:bookmarkEnd w:id="6"/>
    </w:p>
    <w:p w14:paraId="36FA8017" w14:textId="0A1A08E0" w:rsidR="00096F1C" w:rsidRDefault="00203147" w:rsidP="00203147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</w:p>
    <w:p w14:paraId="23D32403" w14:textId="77777777" w:rsidR="00096F1C" w:rsidRDefault="00096F1C">
      <w:r>
        <w:br w:type="page"/>
      </w:r>
    </w:p>
    <w:p w14:paraId="0819431F" w14:textId="611D7FE9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19E2471A" w14:textId="62AFA10E" w:rsidR="009907CF" w:rsidRDefault="00736CD5" w:rsidP="009907CF">
      <w:pPr>
        <w:pStyle w:val="Heading2"/>
      </w:pPr>
      <w:bookmarkStart w:id="8" w:name="_Toc74259540"/>
      <w:r>
        <w:t>Home</w:t>
      </w:r>
    </w:p>
    <w:p w14:paraId="31AF7D9D" w14:textId="77777777" w:rsidR="009907CF" w:rsidRDefault="009907CF" w:rsidP="009907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B4F543" wp14:editId="4840CDDB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8E94" w14:textId="136DDDC2" w:rsidR="009907CF" w:rsidRDefault="009907CF" w:rsidP="009907CF">
      <w:pPr>
        <w:pStyle w:val="Caption"/>
        <w:jc w:val="center"/>
      </w:pPr>
      <w:r>
        <w:t xml:space="preserve">Figure </w:t>
      </w:r>
      <w:fldSimple w:instr=" SEQ Figure \* ARABIC ">
        <w:r w:rsidR="001B7478">
          <w:rPr>
            <w:noProof/>
          </w:rPr>
          <w:t>1</w:t>
        </w:r>
      </w:fldSimple>
      <w:r>
        <w:t>. Home (guest).</w:t>
      </w:r>
    </w:p>
    <w:p w14:paraId="0C3E6688" w14:textId="77777777" w:rsidR="00B96C2F" w:rsidRDefault="00B96C2F" w:rsidP="00B96C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F30DF0" wp14:editId="08748C12">
            <wp:extent cx="5943600" cy="29984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A6420" w14:textId="76EC313D" w:rsidR="00B96C2F" w:rsidRPr="00B96C2F" w:rsidRDefault="00B96C2F" w:rsidP="00B96C2F">
      <w:pPr>
        <w:pStyle w:val="Caption"/>
        <w:jc w:val="center"/>
      </w:pPr>
      <w:r>
        <w:t xml:space="preserve">Figure </w:t>
      </w:r>
      <w:fldSimple w:instr=" SEQ Figure \* ARABIC ">
        <w:r w:rsidR="001B7478">
          <w:rPr>
            <w:noProof/>
          </w:rPr>
          <w:t>2</w:t>
        </w:r>
      </w:fldSimple>
      <w:r>
        <w:t>. Home (participant).</w:t>
      </w:r>
    </w:p>
    <w:p w14:paraId="69E7D5BF" w14:textId="77777777" w:rsidR="00FC54FE" w:rsidRDefault="00FC54FE" w:rsidP="00FC54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CA7FA2" wp14:editId="7BDDE744">
            <wp:extent cx="5943600" cy="29984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216CB" w14:textId="4082EA9F" w:rsidR="00FC54FE" w:rsidRDefault="00FC54FE" w:rsidP="00FC54FE">
      <w:pPr>
        <w:pStyle w:val="Caption"/>
        <w:jc w:val="center"/>
      </w:pPr>
      <w:r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3</w:t>
      </w:r>
      <w:r w:rsidR="00786D5B">
        <w:rPr>
          <w:noProof/>
        </w:rPr>
        <w:fldChar w:fldCharType="end"/>
      </w:r>
      <w:r>
        <w:t>. Home</w:t>
      </w:r>
      <w:r w:rsidR="009B4513">
        <w:t xml:space="preserve"> (admin)</w:t>
      </w:r>
      <w:r>
        <w:t>.</w:t>
      </w:r>
    </w:p>
    <w:p w14:paraId="1141CA06" w14:textId="3F671825" w:rsidR="00736CD5" w:rsidRDefault="00736CD5" w:rsidP="00736CD5">
      <w:r>
        <w:t xml:space="preserve">User can go </w:t>
      </w:r>
      <w:r w:rsidR="00170778">
        <w:t>to navigate to every page from here. This page shows which pages that the user is authorized to visit.</w:t>
      </w:r>
    </w:p>
    <w:p w14:paraId="550419CB" w14:textId="4DE65C11" w:rsidR="00431027" w:rsidRPr="00E60B9B" w:rsidRDefault="00A9536D" w:rsidP="000A75A9">
      <w:pPr>
        <w:pStyle w:val="Heading2"/>
      </w:pPr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lastRenderedPageBreak/>
        <w:t>Manage Participants</w:t>
      </w:r>
      <w:bookmarkEnd w:id="9"/>
    </w:p>
    <w:p w14:paraId="2AE576DF" w14:textId="418054FB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73490091" wp14:editId="6EA490C8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636F39D4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4</w:t>
      </w:r>
      <w:r w:rsidR="00786D5B">
        <w:rPr>
          <w:noProof/>
        </w:rPr>
        <w:fldChar w:fldCharType="end"/>
      </w:r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1416D63D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4B25988F" wp14:editId="77505A2D">
            <wp:extent cx="5943600" cy="29984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25E5416C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5</w:t>
      </w:r>
      <w:r w:rsidR="00786D5B">
        <w:rPr>
          <w:noProof/>
        </w:rPr>
        <w:fldChar w:fldCharType="end"/>
      </w:r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2B186ACA" w:rsidR="005D65F6" w:rsidRPr="00E60B9B" w:rsidRDefault="00D03DFF" w:rsidP="005D65F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5A02C" wp14:editId="19CF3D24">
            <wp:extent cx="5943600" cy="30880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6BA0" w14:textId="4B58C35F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6</w:t>
      </w:r>
      <w:r w:rsidR="00786D5B">
        <w:rPr>
          <w:noProof/>
        </w:rPr>
        <w:fldChar w:fldCharType="end"/>
      </w:r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1A35D2DB" w:rsidR="0083593C" w:rsidRDefault="0083593C" w:rsidP="0083593C">
      <w:r w:rsidRPr="00E60B9B">
        <w:lastRenderedPageBreak/>
        <w:t>This page shows options for creating question set.</w:t>
      </w:r>
      <w:r w:rsidR="001C0C20" w:rsidRPr="00E60B9B">
        <w:t xml:space="preserve"> Admin can also set question’s correct answer.</w:t>
      </w:r>
      <w:r w:rsidR="005242FB">
        <w:t xml:space="preserve"> Admin can </w:t>
      </w:r>
      <w:r w:rsidR="00F92EE5">
        <w:t>choose any of the following 5 question types:</w:t>
      </w:r>
    </w:p>
    <w:p w14:paraId="1DE6D87A" w14:textId="0597F31A" w:rsidR="00F92EE5" w:rsidRDefault="00F92EE5" w:rsidP="00EF354D">
      <w:pPr>
        <w:pStyle w:val="ListBullet"/>
      </w:pPr>
      <w:r>
        <w:t>Multiple Choice</w:t>
      </w:r>
      <w:r w:rsidR="00EF354D">
        <w:br/>
        <w:t>User can choose one answer out of four possible answers.</w:t>
      </w:r>
    </w:p>
    <w:p w14:paraId="13DFAB1F" w14:textId="18E43AF8" w:rsidR="00F92EE5" w:rsidRDefault="00F92EE5" w:rsidP="00F92EE5">
      <w:pPr>
        <w:pStyle w:val="ListBullet"/>
      </w:pPr>
      <w:r>
        <w:t>Boolean (true or false)</w:t>
      </w:r>
      <w:r w:rsidR="00EF354D">
        <w:br/>
        <w:t>User can choose one answer out of two possible answers.</w:t>
      </w:r>
    </w:p>
    <w:p w14:paraId="2997F50F" w14:textId="28ECA145" w:rsidR="00F92EE5" w:rsidRDefault="00F92EE5" w:rsidP="00F92EE5">
      <w:pPr>
        <w:pStyle w:val="ListBullet"/>
      </w:pPr>
      <w:r>
        <w:t>Multiple Answer List</w:t>
      </w:r>
      <w:r w:rsidR="00EF354D">
        <w:br/>
        <w:t>User can choose one answer out of indefinite possible answers. Admin can indefinite amount of possible answers.</w:t>
      </w:r>
    </w:p>
    <w:p w14:paraId="0AC61839" w14:textId="7F0F5C17" w:rsidR="00F92EE5" w:rsidRDefault="00F92EE5" w:rsidP="00F92EE5">
      <w:pPr>
        <w:pStyle w:val="ListBullet"/>
      </w:pPr>
      <w:r>
        <w:t>Essay</w:t>
      </w:r>
      <w:r w:rsidR="00EF354D">
        <w:br/>
        <w:t xml:space="preserve">User can write </w:t>
      </w:r>
      <w:r w:rsidR="00D2485E">
        <w:t>multiline string with auto-save feature with delay of 500ms.</w:t>
      </w:r>
    </w:p>
    <w:p w14:paraId="1512B4EF" w14:textId="057FE3FE" w:rsidR="00F92EE5" w:rsidRDefault="00F92EE5" w:rsidP="00F92EE5">
      <w:pPr>
        <w:pStyle w:val="ListBullet"/>
      </w:pPr>
      <w:r>
        <w:t>Submit File</w:t>
      </w:r>
      <w:r w:rsidR="00D2485E">
        <w:br/>
        <w:t>User can upload any file.</w:t>
      </w:r>
    </w:p>
    <w:p w14:paraId="6CE1CFAB" w14:textId="77777777" w:rsidR="00A47E09" w:rsidRDefault="00A47E09" w:rsidP="00A47E09">
      <w:pPr>
        <w:pStyle w:val="ListBullet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FE44469" wp14:editId="549ACC2B">
            <wp:extent cx="5943600" cy="181178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133" r="-62133"/>
                    <a:stretch/>
                  </pic:blipFill>
                  <pic:spPr bwMode="auto">
                    <a:xfrm>
                      <a:off x="0" y="0"/>
                      <a:ext cx="5943600" cy="18117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9CAF" w14:textId="5E3C0780" w:rsidR="00FB6BC0" w:rsidRDefault="00A47E09" w:rsidP="00A47E09">
      <w:pPr>
        <w:pStyle w:val="Caption"/>
        <w:jc w:val="center"/>
      </w:pPr>
      <w:r>
        <w:t xml:space="preserve">Figure </w:t>
      </w:r>
      <w:fldSimple w:instr=" SEQ Figure \* ARABIC ">
        <w:r w:rsidR="001B7478">
          <w:rPr>
            <w:noProof/>
          </w:rPr>
          <w:t>7</w:t>
        </w:r>
      </w:fldSimple>
      <w:r>
        <w:t>. File upload (no file).</w:t>
      </w:r>
    </w:p>
    <w:p w14:paraId="70706C43" w14:textId="77777777" w:rsidR="001B7478" w:rsidRDefault="001B7478" w:rsidP="001B747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18D3C4" wp14:editId="05B97BE9">
            <wp:extent cx="5943600" cy="1485265"/>
            <wp:effectExtent l="19050" t="19050" r="1905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B75BE" w14:textId="38E17CF5" w:rsidR="001B7478" w:rsidRPr="001B7478" w:rsidRDefault="001B7478" w:rsidP="001B747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File upload (uploaded).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167EE2A1" w:rsidR="00BF4B5A" w:rsidRPr="00E60B9B" w:rsidRDefault="00B1174C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C8F22A" wp14:editId="4B164A37">
            <wp:extent cx="5943600" cy="3002824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726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00896A56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9</w:t>
      </w:r>
      <w:r w:rsidR="00786D5B">
        <w:rPr>
          <w:noProof/>
        </w:rPr>
        <w:fldChar w:fldCharType="end"/>
      </w:r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070E73" w:rsidR="00BF4B5A" w:rsidRPr="00E60B9B" w:rsidRDefault="006D3BB9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C2373A" wp14:editId="1BE7439C">
            <wp:extent cx="5943600" cy="299847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22D23AA0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10</w:t>
      </w:r>
      <w:r w:rsidR="00786D5B">
        <w:rPr>
          <w:noProof/>
        </w:rPr>
        <w:fldChar w:fldCharType="end"/>
      </w:r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2A411586" w:rsidR="00D0261B" w:rsidRPr="00E60B9B" w:rsidRDefault="00DF6F0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37D63" wp14:editId="7FE8F849">
            <wp:extent cx="5943600" cy="3002824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831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FB7E" w14:textId="7DC016EA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11</w:t>
      </w:r>
      <w:r w:rsidR="00786D5B">
        <w:rPr>
          <w:noProof/>
        </w:rPr>
        <w:fldChar w:fldCharType="end"/>
      </w:r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2153A813" w:rsidR="00D0261B" w:rsidRPr="00E60B9B" w:rsidRDefault="0057689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639880" wp14:editId="5A2E6ED4">
            <wp:extent cx="5943600" cy="29984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324176B3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12</w:t>
      </w:r>
      <w:r w:rsidR="00786D5B">
        <w:rPr>
          <w:noProof/>
        </w:rPr>
        <w:fldChar w:fldCharType="end"/>
      </w:r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2B5BB710" w:rsidR="00D0261B" w:rsidRPr="00E60B9B" w:rsidRDefault="00E05E58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A9D5A" wp14:editId="0350AF03">
            <wp:extent cx="5943600" cy="2985407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252"/>
                    <a:stretch/>
                  </pic:blipFill>
                  <pic:spPr bwMode="auto">
                    <a:xfrm>
                      <a:off x="0" y="0"/>
                      <a:ext cx="5943600" cy="29854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1D5BC65D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13</w:t>
      </w:r>
      <w:r w:rsidR="00786D5B">
        <w:rPr>
          <w:noProof/>
        </w:rPr>
        <w:fldChar w:fldCharType="end"/>
      </w:r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3C6471D1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6F21D5" wp14:editId="5D6778F0">
            <wp:extent cx="5943600" cy="2998470"/>
            <wp:effectExtent l="19050" t="19050" r="1905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4BF13626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14</w:t>
      </w:r>
      <w:r w:rsidR="00786D5B">
        <w:rPr>
          <w:noProof/>
        </w:rPr>
        <w:fldChar w:fldCharType="end"/>
      </w:r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3F8837CF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D1D04C" wp14:editId="4A33711A">
            <wp:extent cx="5943600" cy="2994116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09"/>
                    <a:stretch/>
                  </pic:blipFill>
                  <pic:spPr bwMode="auto">
                    <a:xfrm>
                      <a:off x="0" y="0"/>
                      <a:ext cx="5943600" cy="2994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02190388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15</w:t>
      </w:r>
      <w:r w:rsidR="00786D5B">
        <w:rPr>
          <w:noProof/>
        </w:rPr>
        <w:fldChar w:fldCharType="end"/>
      </w:r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“Startup.cs”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6DC64B12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</w:instrText>
      </w:r>
      <w:r w:rsidR="00786D5B">
        <w:instrText xml:space="preserve">gure \* ARABIC </w:instrText>
      </w:r>
      <w:r w:rsidR="00786D5B">
        <w:fldChar w:fldCharType="separate"/>
      </w:r>
      <w:r w:rsidR="001B7478">
        <w:rPr>
          <w:noProof/>
        </w:rPr>
        <w:t>16</w:t>
      </w:r>
      <w:r w:rsidR="00786D5B">
        <w:rPr>
          <w:noProof/>
        </w:rPr>
        <w:fldChar w:fldCharType="end"/>
      </w:r>
      <w:r w:rsidRPr="00E60B9B">
        <w:t>. Split query configuration in "Startup.cs".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378DCEA2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17</w:t>
      </w:r>
      <w:r w:rsidR="00786D5B">
        <w:rPr>
          <w:noProof/>
        </w:rPr>
        <w:fldChar w:fldCharType="end"/>
      </w:r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7777777" w:rsidR="001C7A73" w:rsidRPr="00E60B9B" w:rsidRDefault="001C7A73" w:rsidP="001C7A73">
      <w:pPr>
        <w:keepNext/>
        <w:ind w:firstLine="0"/>
        <w:jc w:val="center"/>
      </w:pPr>
      <w:r w:rsidRPr="00E60B9B">
        <w:rPr>
          <w:noProof/>
        </w:rPr>
        <w:lastRenderedPageBreak/>
        <w:drawing>
          <wp:inline distT="0" distB="0" distL="0" distR="0" wp14:anchorId="6C4D07E6" wp14:editId="416DB176">
            <wp:extent cx="5943600" cy="25774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59C53659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18</w:t>
      </w:r>
      <w:r w:rsidR="00786D5B">
        <w:rPr>
          <w:noProof/>
        </w:rPr>
        <w:fldChar w:fldCharType="end"/>
      </w:r>
      <w:r w:rsidRPr="00E60B9B">
        <w:t>. &lt;Virtualize /&gt; example in "ManageParticipants.razor".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3792CDB4" w:rsidR="00286A11" w:rsidRDefault="0088125F" w:rsidP="0088125F">
      <w:pPr>
        <w:pStyle w:val="Caption"/>
        <w:jc w:val="center"/>
      </w:pPr>
      <w:r>
        <w:t xml:space="preserve">Figure </w:t>
      </w:r>
      <w:r w:rsidR="00786D5B">
        <w:fldChar w:fldCharType="begin"/>
      </w:r>
      <w:r w:rsidR="00786D5B">
        <w:instrText xml:space="preserve"> SEQ Figure \* ARABIC </w:instrText>
      </w:r>
      <w:r w:rsidR="00786D5B">
        <w:fldChar w:fldCharType="separate"/>
      </w:r>
      <w:r w:rsidR="001B7478">
        <w:rPr>
          <w:noProof/>
        </w:rPr>
        <w:t>19</w:t>
      </w:r>
      <w:r w:rsidR="00786D5B">
        <w:rPr>
          <w:noProof/>
        </w:rPr>
        <w:fldChar w:fldCharType="end"/>
      </w:r>
      <w:r>
        <w:t xml:space="preserve">. </w:t>
      </w:r>
      <w:r w:rsidRPr="00900683">
        <w:t>Asynchronous programming example in "ManageQuestions/Index.razor".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38885221" w14:textId="3A61029F" w:rsidR="00CA6F90" w:rsidRDefault="00CA6F90" w:rsidP="00B95CE9">
      <w:pPr>
        <w:pStyle w:val="ListBullet"/>
      </w:pPr>
      <w:r>
        <w:t xml:space="preserve">Admin account is </w:t>
      </w:r>
      <w:hyperlink r:id="rId27" w:history="1">
        <w:r w:rsidRPr="00345091">
          <w:rPr>
            <w:rStyle w:val="Hyperlink"/>
          </w:rPr>
          <w:t>admin@email.com</w:t>
        </w:r>
      </w:hyperlink>
      <w:r>
        <w:t xml:space="preserve"> with password “</w:t>
      </w:r>
      <w:r w:rsidRPr="00E60B9B">
        <w:t>d3F@uLtP@55w0Rd</w:t>
      </w:r>
      <w:r>
        <w:t>”.</w:t>
      </w:r>
    </w:p>
    <w:p w14:paraId="597C465B" w14:textId="240D97E1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r w:rsidR="0095050D" w:rsidRPr="00E60B9B">
        <w:t>appsettings.json</w:t>
      </w:r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r w:rsidR="0095050D" w:rsidRPr="00E60B9B">
        <w:t>appsetting.json</w:t>
      </w:r>
      <w:r w:rsidRPr="00E60B9B">
        <w:t>”.</w:t>
      </w:r>
    </w:p>
    <w:p w14:paraId="66F6401B" w14:textId="7787E726" w:rsidR="00E04D46" w:rsidRPr="00E60B9B" w:rsidRDefault="00961ACE" w:rsidP="00B95CE9">
      <w:pPr>
        <w:pStyle w:val="ListBullet"/>
      </w:pPr>
      <w:r w:rsidRPr="00E60B9B">
        <w:t>Used DBMS is SQL Server with database named “rdt”</w:t>
      </w:r>
      <w:r w:rsidR="004362F6" w:rsidRPr="00E60B9B">
        <w:t xml:space="preserve"> and uses Windows Authentication</w:t>
      </w:r>
      <w:r w:rsidRPr="00E60B9B"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48351E8A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r w:rsidR="00786D5B">
        <w:fldChar w:fldCharType="begin"/>
      </w:r>
      <w:r w:rsidR="00786D5B">
        <w:instrText xml:space="preserve"> SEQ Figure \* </w:instrText>
      </w:r>
      <w:r w:rsidR="00786D5B">
        <w:instrText xml:space="preserve">ARABIC </w:instrText>
      </w:r>
      <w:r w:rsidR="00786D5B">
        <w:fldChar w:fldCharType="separate"/>
      </w:r>
      <w:r w:rsidR="001B7478">
        <w:rPr>
          <w:noProof/>
        </w:rPr>
        <w:t>20</w:t>
      </w:r>
      <w:r w:rsidR="00786D5B">
        <w:rPr>
          <w:noProof/>
        </w:rPr>
        <w:fldChar w:fldCharType="end"/>
      </w:r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786D5B" w:rsidP="00B47F47">
      <w:hyperlink r:id="rId29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786D5B" w:rsidP="00B47F47">
      <w:hyperlink r:id="rId30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786D5B" w:rsidP="00B47F47">
      <w:hyperlink r:id="rId31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786D5B" w:rsidP="00ED1C07">
      <w:hyperlink r:id="rId32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786D5B" w:rsidP="00ED1C07">
      <w:hyperlink r:id="rId33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786D5B" w:rsidP="00ED1C07">
      <w:hyperlink r:id="rId34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786D5B" w:rsidP="00ED1C07">
      <w:pPr>
        <w:rPr>
          <w:rStyle w:val="Hyperlink"/>
          <w:color w:val="auto"/>
        </w:rPr>
      </w:pPr>
      <w:hyperlink r:id="rId35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5E135CDD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1A2CABDE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6CA358BD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264D20C7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2EED0CB1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1F3B7B83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76C693A8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2927352C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1BBEF5F2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524D243F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2F1AFA7A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7F517008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306406D1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59DF0241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7F32E21A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007050EB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0A065A3A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54394A03" w:rsidR="00096F1C" w:rsidRDefault="00786D5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0E204D26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1080B03E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7EE5EE94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25BFA904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229668BF" w:rsidR="00096F1C" w:rsidRDefault="00786D5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6A1095DB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42C1EED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5B618EFA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2B4B981D" w:rsidR="00096F1C" w:rsidRDefault="00786D5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6"/>
      <w:footerReference w:type="first" r:id="rId3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9FBB9" w14:textId="77777777" w:rsidR="00786D5B" w:rsidRDefault="00786D5B">
      <w:pPr>
        <w:spacing w:line="240" w:lineRule="auto"/>
      </w:pPr>
      <w:r>
        <w:separator/>
      </w:r>
    </w:p>
    <w:p w14:paraId="643ADDFE" w14:textId="77777777" w:rsidR="00786D5B" w:rsidRDefault="00786D5B"/>
  </w:endnote>
  <w:endnote w:type="continuationSeparator" w:id="0">
    <w:p w14:paraId="18C60D84" w14:textId="77777777" w:rsidR="00786D5B" w:rsidRDefault="00786D5B">
      <w:pPr>
        <w:spacing w:line="240" w:lineRule="auto"/>
      </w:pPr>
      <w:r>
        <w:continuationSeparator/>
      </w:r>
    </w:p>
    <w:p w14:paraId="01014178" w14:textId="77777777" w:rsidR="00786D5B" w:rsidRDefault="00786D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BD96" w14:textId="77777777" w:rsidR="00786D5B" w:rsidRDefault="00786D5B">
      <w:pPr>
        <w:spacing w:line="240" w:lineRule="auto"/>
      </w:pPr>
      <w:r>
        <w:separator/>
      </w:r>
    </w:p>
    <w:p w14:paraId="1487D2ED" w14:textId="77777777" w:rsidR="00786D5B" w:rsidRDefault="00786D5B"/>
  </w:footnote>
  <w:footnote w:type="continuationSeparator" w:id="0">
    <w:p w14:paraId="365F177F" w14:textId="77777777" w:rsidR="00786D5B" w:rsidRDefault="00786D5B">
      <w:pPr>
        <w:spacing w:line="240" w:lineRule="auto"/>
      </w:pPr>
      <w:r>
        <w:continuationSeparator/>
      </w:r>
    </w:p>
    <w:p w14:paraId="7915437E" w14:textId="77777777" w:rsidR="00786D5B" w:rsidRDefault="00786D5B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>The performance issue "Cartesian Explosion" made its comeback in Entity Framework Core 3 - Thinktecture</w:t>
        </w:r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6121BA9"/>
    <w:multiLevelType w:val="hybridMultilevel"/>
    <w:tmpl w:val="08C81B9A"/>
    <w:lvl w:ilvl="0" w:tplc="8222C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8D127A"/>
    <w:multiLevelType w:val="hybridMultilevel"/>
    <w:tmpl w:val="BBC858CE"/>
    <w:lvl w:ilvl="0" w:tplc="1E9A7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0B2245"/>
    <w:multiLevelType w:val="hybridMultilevel"/>
    <w:tmpl w:val="DACEC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6"/>
  </w:num>
  <w:num w:numId="14">
    <w:abstractNumId w:val="15"/>
  </w:num>
  <w:num w:numId="15">
    <w:abstractNumId w:val="18"/>
  </w:num>
  <w:num w:numId="16">
    <w:abstractNumId w:val="14"/>
  </w:num>
  <w:num w:numId="17">
    <w:abstractNumId w:val="17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0F3F11"/>
    <w:rsid w:val="00101DD1"/>
    <w:rsid w:val="001042C8"/>
    <w:rsid w:val="00137775"/>
    <w:rsid w:val="00170778"/>
    <w:rsid w:val="00190B0D"/>
    <w:rsid w:val="00194E19"/>
    <w:rsid w:val="001B7478"/>
    <w:rsid w:val="001C0C20"/>
    <w:rsid w:val="001C14D1"/>
    <w:rsid w:val="001C47D0"/>
    <w:rsid w:val="001C7A73"/>
    <w:rsid w:val="001F48D9"/>
    <w:rsid w:val="001F5D4E"/>
    <w:rsid w:val="00203147"/>
    <w:rsid w:val="00210106"/>
    <w:rsid w:val="0022128D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7CCF"/>
    <w:rsid w:val="00352F4E"/>
    <w:rsid w:val="00355096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02805"/>
    <w:rsid w:val="00510C63"/>
    <w:rsid w:val="00520054"/>
    <w:rsid w:val="005242FB"/>
    <w:rsid w:val="00551A02"/>
    <w:rsid w:val="005534FA"/>
    <w:rsid w:val="00556EC5"/>
    <w:rsid w:val="00576891"/>
    <w:rsid w:val="0058324C"/>
    <w:rsid w:val="00592ABD"/>
    <w:rsid w:val="005B27CF"/>
    <w:rsid w:val="005D1E55"/>
    <w:rsid w:val="005D3A03"/>
    <w:rsid w:val="005D65F6"/>
    <w:rsid w:val="005F6917"/>
    <w:rsid w:val="00612CA0"/>
    <w:rsid w:val="006479D6"/>
    <w:rsid w:val="00681944"/>
    <w:rsid w:val="00684BEE"/>
    <w:rsid w:val="00691121"/>
    <w:rsid w:val="006A753A"/>
    <w:rsid w:val="006B159A"/>
    <w:rsid w:val="006B2987"/>
    <w:rsid w:val="006B3B65"/>
    <w:rsid w:val="006D3BB9"/>
    <w:rsid w:val="006E3613"/>
    <w:rsid w:val="007023CC"/>
    <w:rsid w:val="0072488C"/>
    <w:rsid w:val="007323DB"/>
    <w:rsid w:val="00736CD5"/>
    <w:rsid w:val="00740B49"/>
    <w:rsid w:val="00750772"/>
    <w:rsid w:val="00760611"/>
    <w:rsid w:val="007869F1"/>
    <w:rsid w:val="00786D5B"/>
    <w:rsid w:val="007A6BC3"/>
    <w:rsid w:val="007B3A3C"/>
    <w:rsid w:val="007B4411"/>
    <w:rsid w:val="007B4859"/>
    <w:rsid w:val="007B778B"/>
    <w:rsid w:val="007D0806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907CF"/>
    <w:rsid w:val="009A6A3B"/>
    <w:rsid w:val="009B4513"/>
    <w:rsid w:val="009C1984"/>
    <w:rsid w:val="009C5A38"/>
    <w:rsid w:val="009E0941"/>
    <w:rsid w:val="00A07AD9"/>
    <w:rsid w:val="00A124FA"/>
    <w:rsid w:val="00A179C7"/>
    <w:rsid w:val="00A36714"/>
    <w:rsid w:val="00A4664C"/>
    <w:rsid w:val="00A47E09"/>
    <w:rsid w:val="00A51D96"/>
    <w:rsid w:val="00A551D6"/>
    <w:rsid w:val="00A77B70"/>
    <w:rsid w:val="00A84EF5"/>
    <w:rsid w:val="00A92DBF"/>
    <w:rsid w:val="00A9536D"/>
    <w:rsid w:val="00AE1560"/>
    <w:rsid w:val="00B0504A"/>
    <w:rsid w:val="00B1174C"/>
    <w:rsid w:val="00B34AA9"/>
    <w:rsid w:val="00B3521D"/>
    <w:rsid w:val="00B409EF"/>
    <w:rsid w:val="00B47F47"/>
    <w:rsid w:val="00B76E87"/>
    <w:rsid w:val="00B823AA"/>
    <w:rsid w:val="00B92083"/>
    <w:rsid w:val="00B95CE9"/>
    <w:rsid w:val="00B96C2F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A6F90"/>
    <w:rsid w:val="00CC0F12"/>
    <w:rsid w:val="00CC2F1F"/>
    <w:rsid w:val="00CD6E39"/>
    <w:rsid w:val="00CF6E91"/>
    <w:rsid w:val="00D0261B"/>
    <w:rsid w:val="00D03DFF"/>
    <w:rsid w:val="00D16EA2"/>
    <w:rsid w:val="00D2485E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6A28"/>
    <w:rsid w:val="00DF6F01"/>
    <w:rsid w:val="00E04D46"/>
    <w:rsid w:val="00E05E58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C642F"/>
    <w:rsid w:val="00ED1C07"/>
    <w:rsid w:val="00ED3A9D"/>
    <w:rsid w:val="00ED4A23"/>
    <w:rsid w:val="00EF354D"/>
    <w:rsid w:val="00EF740D"/>
    <w:rsid w:val="00F12D71"/>
    <w:rsid w:val="00F379B7"/>
    <w:rsid w:val="00F45C2A"/>
    <w:rsid w:val="00F525FA"/>
    <w:rsid w:val="00F637FA"/>
    <w:rsid w:val="00F74132"/>
    <w:rsid w:val="00F7557C"/>
    <w:rsid w:val="00F83E0A"/>
    <w:rsid w:val="00F9261D"/>
    <w:rsid w:val="00F92EE5"/>
    <w:rsid w:val="00F94916"/>
    <w:rsid w:val="00FB3D38"/>
    <w:rsid w:val="00FB6BC0"/>
    <w:rsid w:val="00FC54FE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en-us/ef/co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aspnet/core/blazor/hosting-models?view=aspnetcore-5.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tnet.microsoft.com/apps/aspnet/web-ap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tnet.microsoft.com/apps/aspnet/web-apps/blazor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core/security/authentication/identity?view=aspnetcore-5.0&amp;tabs=visual-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email.com" TargetMode="External"/><Relationship Id="rId30" Type="http://schemas.openxmlformats.org/officeDocument/2006/relationships/hyperlink" Target="https://docs.microsoft.com/en-us/aspnet/core/fundamentals/choose-aspnet-framework?view=aspnetcore-5.0" TargetMode="External"/><Relationship Id="rId35" Type="http://schemas.openxmlformats.org/officeDocument/2006/relationships/hyperlink" Target="https://getbootstrap.com/docs/4.3/getting-started/introduction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329</TotalTime>
  <Pages>21</Pages>
  <Words>1506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208</cp:revision>
  <cp:lastPrinted>2021-06-10T16:20:00Z</cp:lastPrinted>
  <dcterms:created xsi:type="dcterms:W3CDTF">2021-06-09T00:54:00Z</dcterms:created>
  <dcterms:modified xsi:type="dcterms:W3CDTF">2021-06-11T16:52:00Z</dcterms:modified>
</cp:coreProperties>
</file>