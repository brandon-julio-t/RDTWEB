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WebAssembly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10D52BEA" w14:textId="35D13C13" w:rsidR="00B0504A" w:rsidRPr="00E60B9B" w:rsidRDefault="00E103A7" w:rsidP="00E103A7">
      <w:pPr>
        <w:pStyle w:val="Heading2"/>
      </w:pPr>
      <w:bookmarkStart w:id="6" w:name="_Toc74259538"/>
      <w:r w:rsidRPr="00E60B9B">
        <w:t>Bootstrap 4.3.1</w:t>
      </w:r>
      <w:bookmarkEnd w:id="6"/>
    </w:p>
    <w:p w14:paraId="36FA8017" w14:textId="0A1A08E0" w:rsidR="00096F1C" w:rsidRDefault="00203147" w:rsidP="00203147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</w:p>
    <w:p w14:paraId="23D32403" w14:textId="77777777" w:rsidR="00096F1C" w:rsidRDefault="00096F1C">
      <w:r>
        <w:br w:type="page"/>
      </w:r>
    </w:p>
    <w:p w14:paraId="0819431F" w14:textId="03B5D0B1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550419CB" w14:textId="14ECA147" w:rsidR="00431027" w:rsidRPr="00E60B9B" w:rsidRDefault="00A9536D" w:rsidP="000A75A9">
      <w:pPr>
        <w:pStyle w:val="Heading2"/>
      </w:pPr>
      <w:bookmarkStart w:id="8" w:name="_Toc74259540"/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t>Manage Participants</w:t>
      </w:r>
      <w:bookmarkEnd w:id="9"/>
    </w:p>
    <w:p w14:paraId="2AE576DF" w14:textId="77777777" w:rsidR="005D65F6" w:rsidRPr="00E60B9B" w:rsidRDefault="00A551D6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1BC44D3" wp14:editId="111A23A6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4579AA63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</w:instrText>
      </w:r>
      <w:r w:rsidR="007323DB">
        <w:instrText xml:space="preserve">igure \* ARABIC </w:instrText>
      </w:r>
      <w:r w:rsidR="007323DB">
        <w:fldChar w:fldCharType="separate"/>
      </w:r>
      <w:r w:rsidR="00ED3A9D">
        <w:rPr>
          <w:noProof/>
        </w:rPr>
        <w:t>1</w:t>
      </w:r>
      <w:r w:rsidR="007323DB">
        <w:rPr>
          <w:noProof/>
        </w:rPr>
        <w:fldChar w:fldCharType="end"/>
      </w:r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77777777" w:rsidR="005D65F6" w:rsidRPr="00E60B9B" w:rsidRDefault="00B3521D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BC2F503" wp14:editId="583B29F6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50B71DA3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2</w:t>
      </w:r>
      <w:r w:rsidR="007323DB">
        <w:rPr>
          <w:noProof/>
        </w:rPr>
        <w:fldChar w:fldCharType="end"/>
      </w:r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77777777" w:rsidR="005D65F6" w:rsidRPr="00E60B9B" w:rsidRDefault="00B3521D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5B0B64A" wp14:editId="2158137C">
            <wp:extent cx="5943600" cy="3013166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37"/>
                    <a:stretch/>
                  </pic:blipFill>
                  <pic:spPr bwMode="auto">
                    <a:xfrm>
                      <a:off x="0" y="0"/>
                      <a:ext cx="5943600" cy="30131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6BA0" w14:textId="3D3E293D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3</w:t>
      </w:r>
      <w:r w:rsidR="007323DB">
        <w:rPr>
          <w:noProof/>
        </w:rPr>
        <w:fldChar w:fldCharType="end"/>
      </w:r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51919C69" w:rsidR="0083593C" w:rsidRPr="00E60B9B" w:rsidRDefault="0083593C" w:rsidP="0083593C">
      <w:r w:rsidRPr="00E60B9B">
        <w:lastRenderedPageBreak/>
        <w:t>This page shows options for creating question set.</w:t>
      </w:r>
      <w:r w:rsidR="007023CC" w:rsidRPr="00E60B9B">
        <w:t xml:space="preserve"> Admin is free to add </w:t>
      </w:r>
      <w:r w:rsidR="001C0C20" w:rsidRPr="00E60B9B">
        <w:t>types of question and number of questions in a question set. Admin can also set question’s correct answer.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77777777" w:rsidR="00BF4B5A" w:rsidRPr="00E60B9B" w:rsidRDefault="000000E5" w:rsidP="00BF4B5A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33CA9CB" wp14:editId="64DDE427">
            <wp:extent cx="5943600" cy="3021874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247"/>
                    <a:stretch/>
                  </pic:blipFill>
                  <pic:spPr bwMode="auto">
                    <a:xfrm>
                      <a:off x="0" y="0"/>
                      <a:ext cx="5943600" cy="30218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62C1C88D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4</w:t>
      </w:r>
      <w:r w:rsidR="007323DB">
        <w:rPr>
          <w:noProof/>
        </w:rPr>
        <w:fldChar w:fldCharType="end"/>
      </w:r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777777" w:rsidR="00BF4B5A" w:rsidRPr="00E60B9B" w:rsidRDefault="00A07AD9" w:rsidP="00BF4B5A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3C5A21C" wp14:editId="5E8165F6">
            <wp:extent cx="5943600" cy="29984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7B5CAE3F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5</w:t>
      </w:r>
      <w:r w:rsidR="007323DB">
        <w:rPr>
          <w:noProof/>
        </w:rPr>
        <w:fldChar w:fldCharType="end"/>
      </w:r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77777777" w:rsidR="00D0261B" w:rsidRPr="00E60B9B" w:rsidRDefault="00923238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732CBC2" wp14:editId="362E89AD">
            <wp:extent cx="5943600" cy="29984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9FB7E" w14:textId="2B89F0E6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6</w:t>
      </w:r>
      <w:r w:rsidR="007323DB">
        <w:rPr>
          <w:noProof/>
        </w:rPr>
        <w:fldChar w:fldCharType="end"/>
      </w:r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77777777" w:rsidR="00D0261B" w:rsidRPr="00E60B9B" w:rsidRDefault="00B76E87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0E26B5A" wp14:editId="364B00F7">
            <wp:extent cx="5943600" cy="29984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1870625F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7</w:t>
      </w:r>
      <w:r w:rsidR="007323DB">
        <w:rPr>
          <w:noProof/>
        </w:rPr>
        <w:fldChar w:fldCharType="end"/>
      </w:r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77777777" w:rsidR="00D0261B" w:rsidRPr="00E60B9B" w:rsidRDefault="00190B0D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09105162" wp14:editId="3E03CFBA">
            <wp:extent cx="5942965" cy="3010393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200" b="19954"/>
                    <a:stretch/>
                  </pic:blipFill>
                  <pic:spPr bwMode="auto">
                    <a:xfrm>
                      <a:off x="0" y="0"/>
                      <a:ext cx="5943600" cy="30107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370D2024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8</w:t>
      </w:r>
      <w:r w:rsidR="007323DB">
        <w:rPr>
          <w:noProof/>
        </w:rPr>
        <w:fldChar w:fldCharType="end"/>
      </w:r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77777777" w:rsidR="00D0261B" w:rsidRPr="00E60B9B" w:rsidRDefault="005F6917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F51796B" wp14:editId="43944765">
            <wp:extent cx="5943600" cy="29984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66C4C916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9</w:t>
      </w:r>
      <w:r w:rsidR="007323DB">
        <w:rPr>
          <w:noProof/>
        </w:rPr>
        <w:fldChar w:fldCharType="end"/>
      </w:r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77777777" w:rsidR="00D0261B" w:rsidRPr="00E60B9B" w:rsidRDefault="0058324C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51DCB51B" wp14:editId="42CFCB52">
            <wp:extent cx="5943600" cy="3019777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030"/>
                    <a:stretch/>
                  </pic:blipFill>
                  <pic:spPr bwMode="auto">
                    <a:xfrm>
                      <a:off x="0" y="0"/>
                      <a:ext cx="5943600" cy="301977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361B7759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10</w:t>
      </w:r>
      <w:r w:rsidR="007323DB">
        <w:rPr>
          <w:noProof/>
        </w:rPr>
        <w:fldChar w:fldCharType="end"/>
      </w:r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“Startup.cs”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11808893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11</w:t>
      </w:r>
      <w:r w:rsidR="007323DB">
        <w:rPr>
          <w:noProof/>
        </w:rPr>
        <w:fldChar w:fldCharType="end"/>
      </w:r>
      <w:r w:rsidRPr="00E60B9B">
        <w:t>. Split query configuration in "Startup.cs".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020B7881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12</w:t>
      </w:r>
      <w:r w:rsidR="007323DB">
        <w:rPr>
          <w:noProof/>
        </w:rPr>
        <w:fldChar w:fldCharType="end"/>
      </w:r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7777777" w:rsidR="001C7A73" w:rsidRPr="00E60B9B" w:rsidRDefault="001C7A73" w:rsidP="001C7A73">
      <w:pPr>
        <w:keepNext/>
        <w:ind w:firstLine="0"/>
        <w:jc w:val="center"/>
      </w:pPr>
      <w:r w:rsidRPr="00E60B9B">
        <w:rPr>
          <w:noProof/>
        </w:rPr>
        <w:lastRenderedPageBreak/>
        <w:drawing>
          <wp:inline distT="0" distB="0" distL="0" distR="0" wp14:anchorId="6C4D07E6" wp14:editId="416DB176">
            <wp:extent cx="5943600" cy="25774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10C88F9E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13</w:t>
      </w:r>
      <w:r w:rsidR="007323DB">
        <w:rPr>
          <w:noProof/>
        </w:rPr>
        <w:fldChar w:fldCharType="end"/>
      </w:r>
      <w:r w:rsidRPr="00E60B9B">
        <w:t>. &lt;Virtualize /&gt; example in "ManageParticipants.razor".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5519A63D" w:rsidR="00286A11" w:rsidRDefault="0088125F" w:rsidP="0088125F">
      <w:pPr>
        <w:pStyle w:val="Caption"/>
        <w:jc w:val="center"/>
      </w:pPr>
      <w:r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14</w:t>
      </w:r>
      <w:r w:rsidR="007323DB">
        <w:rPr>
          <w:noProof/>
        </w:rPr>
        <w:fldChar w:fldCharType="end"/>
      </w:r>
      <w:r>
        <w:t xml:space="preserve">. </w:t>
      </w:r>
      <w:r w:rsidRPr="00900683">
        <w:t>Asynchronous programming example in "</w:t>
      </w:r>
      <w:proofErr w:type="spellStart"/>
      <w:r w:rsidRPr="00900683">
        <w:t>ManageQuestions</w:t>
      </w:r>
      <w:proofErr w:type="spellEnd"/>
      <w:r w:rsidRPr="00900683">
        <w:t>/</w:t>
      </w:r>
      <w:proofErr w:type="spellStart"/>
      <w:r w:rsidRPr="00900683">
        <w:t>Index.razor</w:t>
      </w:r>
      <w:proofErr w:type="spellEnd"/>
      <w:r w:rsidRPr="00900683">
        <w:t>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38885221" w14:textId="3A61029F" w:rsidR="00CA6F90" w:rsidRDefault="00CA6F90" w:rsidP="00B95CE9">
      <w:pPr>
        <w:pStyle w:val="ListBullet"/>
      </w:pPr>
      <w:r>
        <w:t xml:space="preserve">Admin account is </w:t>
      </w:r>
      <w:hyperlink r:id="rId22" w:history="1">
        <w:r w:rsidRPr="00345091">
          <w:rPr>
            <w:rStyle w:val="Hyperlink"/>
          </w:rPr>
          <w:t>admin@email.com</w:t>
        </w:r>
      </w:hyperlink>
      <w:r>
        <w:t xml:space="preserve"> with password “</w:t>
      </w:r>
      <w:r w:rsidRPr="00E60B9B">
        <w:t>d3F@uLtP@55w0Rd</w:t>
      </w:r>
      <w:r>
        <w:t>”.</w:t>
      </w:r>
    </w:p>
    <w:p w14:paraId="597C465B" w14:textId="240D97E1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r w:rsidR="0095050D" w:rsidRPr="00E60B9B">
        <w:t>appsettings.json</w:t>
      </w:r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r w:rsidR="0095050D" w:rsidRPr="00E60B9B">
        <w:t>appsetting.json</w:t>
      </w:r>
      <w:r w:rsidRPr="00E60B9B">
        <w:t>”.</w:t>
      </w:r>
    </w:p>
    <w:p w14:paraId="66F6401B" w14:textId="7787E726" w:rsidR="00E04D46" w:rsidRPr="00E60B9B" w:rsidRDefault="00961ACE" w:rsidP="00B95CE9">
      <w:pPr>
        <w:pStyle w:val="ListBullet"/>
      </w:pPr>
      <w:r w:rsidRPr="00E60B9B">
        <w:t>Used DBMS is SQL Server with database named “rdt”</w:t>
      </w:r>
      <w:r w:rsidR="004362F6" w:rsidRPr="00E60B9B">
        <w:t xml:space="preserve"> and uses Windows Authentication</w:t>
      </w:r>
      <w:r w:rsidRPr="00E60B9B"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5CBB6691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r w:rsidR="007323DB">
        <w:fldChar w:fldCharType="begin"/>
      </w:r>
      <w:r w:rsidR="007323DB">
        <w:instrText xml:space="preserve"> SEQ Figure \* ARABIC </w:instrText>
      </w:r>
      <w:r w:rsidR="007323DB">
        <w:fldChar w:fldCharType="separate"/>
      </w:r>
      <w:r w:rsidR="00ED3A9D">
        <w:rPr>
          <w:noProof/>
        </w:rPr>
        <w:t>15</w:t>
      </w:r>
      <w:r w:rsidR="007323DB">
        <w:rPr>
          <w:noProof/>
        </w:rPr>
        <w:fldChar w:fldCharType="end"/>
      </w:r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7323DB" w:rsidP="00B47F47">
      <w:hyperlink r:id="rId24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7323DB" w:rsidP="00B47F47">
      <w:hyperlink r:id="rId25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7323DB" w:rsidP="00B47F47">
      <w:hyperlink r:id="rId26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7323DB" w:rsidP="00ED1C07">
      <w:hyperlink r:id="rId27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7323DB" w:rsidP="00ED1C07">
      <w:hyperlink r:id="rId28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7323DB" w:rsidP="00ED1C07">
      <w:hyperlink r:id="rId29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7323DB" w:rsidP="00ED1C07">
      <w:pPr>
        <w:rPr>
          <w:rStyle w:val="Hyperlink"/>
          <w:color w:val="auto"/>
        </w:rPr>
      </w:pPr>
      <w:hyperlink r:id="rId30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5E135CDD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1A2CABDE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6CA358BD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264D20C7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2EED0CB1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1F3B7B83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76C693A8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2927352C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1BBEF5F2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524D243F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2F1AFA7A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7F517008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306406D1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59DF0241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7F32E21A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007050EB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0A065A3A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54394A03" w:rsidR="00096F1C" w:rsidRDefault="007323DB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0E204D26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1080B03E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7EE5EE94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25BFA904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229668BF" w:rsidR="00096F1C" w:rsidRDefault="007323DB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6A1095DB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42C1EED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5B618EFA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2B4B981D" w:rsidR="00096F1C" w:rsidRDefault="007323DB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1"/>
      <w:footerReference w:type="first" r:id="rId3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13DAE" w14:textId="77777777" w:rsidR="00312787" w:rsidRDefault="00312787">
      <w:pPr>
        <w:spacing w:line="240" w:lineRule="auto"/>
      </w:pPr>
      <w:r>
        <w:separator/>
      </w:r>
    </w:p>
    <w:p w14:paraId="756817C5" w14:textId="77777777" w:rsidR="00312787" w:rsidRDefault="00312787"/>
  </w:endnote>
  <w:endnote w:type="continuationSeparator" w:id="0">
    <w:p w14:paraId="79DBF9A3" w14:textId="77777777" w:rsidR="00312787" w:rsidRDefault="00312787">
      <w:pPr>
        <w:spacing w:line="240" w:lineRule="auto"/>
      </w:pPr>
      <w:r>
        <w:continuationSeparator/>
      </w:r>
    </w:p>
    <w:p w14:paraId="0704E664" w14:textId="77777777" w:rsidR="00312787" w:rsidRDefault="003127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DC079" w14:textId="77777777" w:rsidR="00312787" w:rsidRDefault="00312787">
      <w:pPr>
        <w:spacing w:line="240" w:lineRule="auto"/>
      </w:pPr>
      <w:r>
        <w:separator/>
      </w:r>
    </w:p>
    <w:p w14:paraId="0F9DBBF3" w14:textId="77777777" w:rsidR="00312787" w:rsidRDefault="00312787"/>
  </w:footnote>
  <w:footnote w:type="continuationSeparator" w:id="0">
    <w:p w14:paraId="02136FD5" w14:textId="77777777" w:rsidR="00312787" w:rsidRDefault="00312787">
      <w:pPr>
        <w:spacing w:line="240" w:lineRule="auto"/>
      </w:pPr>
      <w:r>
        <w:continuationSeparator/>
      </w:r>
    </w:p>
    <w:p w14:paraId="3EB5E6FE" w14:textId="77777777" w:rsidR="00312787" w:rsidRDefault="00312787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>The performance issue "Cartesian Explosion" made its comeback in Entity Framework Core 3 - Thinktecture</w:t>
        </w:r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6"/>
  </w:num>
  <w:num w:numId="13">
    <w:abstractNumId w:val="13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101DD1"/>
    <w:rsid w:val="001042C8"/>
    <w:rsid w:val="00137775"/>
    <w:rsid w:val="00190B0D"/>
    <w:rsid w:val="00194E19"/>
    <w:rsid w:val="001C0C20"/>
    <w:rsid w:val="001C14D1"/>
    <w:rsid w:val="001C47D0"/>
    <w:rsid w:val="001C7A73"/>
    <w:rsid w:val="001F48D9"/>
    <w:rsid w:val="001F5D4E"/>
    <w:rsid w:val="00203147"/>
    <w:rsid w:val="00210106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7CCF"/>
    <w:rsid w:val="00352F4E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10C63"/>
    <w:rsid w:val="00520054"/>
    <w:rsid w:val="00551A02"/>
    <w:rsid w:val="005534FA"/>
    <w:rsid w:val="00556EC5"/>
    <w:rsid w:val="0058324C"/>
    <w:rsid w:val="00592ABD"/>
    <w:rsid w:val="005B27CF"/>
    <w:rsid w:val="005D1E55"/>
    <w:rsid w:val="005D3A03"/>
    <w:rsid w:val="005D65F6"/>
    <w:rsid w:val="005F6917"/>
    <w:rsid w:val="00612CA0"/>
    <w:rsid w:val="006479D6"/>
    <w:rsid w:val="00681944"/>
    <w:rsid w:val="00684BEE"/>
    <w:rsid w:val="00691121"/>
    <w:rsid w:val="006B159A"/>
    <w:rsid w:val="006B2987"/>
    <w:rsid w:val="006B3B65"/>
    <w:rsid w:val="006E3613"/>
    <w:rsid w:val="007023CC"/>
    <w:rsid w:val="0072488C"/>
    <w:rsid w:val="007323DB"/>
    <w:rsid w:val="00740B49"/>
    <w:rsid w:val="00760611"/>
    <w:rsid w:val="007869F1"/>
    <w:rsid w:val="007A6BC3"/>
    <w:rsid w:val="007B3A3C"/>
    <w:rsid w:val="007B4411"/>
    <w:rsid w:val="007B4859"/>
    <w:rsid w:val="007B778B"/>
    <w:rsid w:val="007D0806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A6A3B"/>
    <w:rsid w:val="009C1984"/>
    <w:rsid w:val="009C5A38"/>
    <w:rsid w:val="009E0941"/>
    <w:rsid w:val="00A07AD9"/>
    <w:rsid w:val="00A179C7"/>
    <w:rsid w:val="00A36714"/>
    <w:rsid w:val="00A4664C"/>
    <w:rsid w:val="00A51D96"/>
    <w:rsid w:val="00A551D6"/>
    <w:rsid w:val="00A77B70"/>
    <w:rsid w:val="00A84EF5"/>
    <w:rsid w:val="00A92DBF"/>
    <w:rsid w:val="00A9536D"/>
    <w:rsid w:val="00AE1560"/>
    <w:rsid w:val="00B0504A"/>
    <w:rsid w:val="00B34AA9"/>
    <w:rsid w:val="00B3521D"/>
    <w:rsid w:val="00B409EF"/>
    <w:rsid w:val="00B47F47"/>
    <w:rsid w:val="00B76E87"/>
    <w:rsid w:val="00B823AA"/>
    <w:rsid w:val="00B92083"/>
    <w:rsid w:val="00B95CE9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A6F90"/>
    <w:rsid w:val="00CC0F12"/>
    <w:rsid w:val="00CD6E39"/>
    <w:rsid w:val="00CF6E91"/>
    <w:rsid w:val="00D0261B"/>
    <w:rsid w:val="00D16EA2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6A28"/>
    <w:rsid w:val="00E04D46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C642F"/>
    <w:rsid w:val="00ED1C07"/>
    <w:rsid w:val="00ED3A9D"/>
    <w:rsid w:val="00ED4A23"/>
    <w:rsid w:val="00EF740D"/>
    <w:rsid w:val="00F12D71"/>
    <w:rsid w:val="00F379B7"/>
    <w:rsid w:val="00F45C2A"/>
    <w:rsid w:val="00F525FA"/>
    <w:rsid w:val="00F637FA"/>
    <w:rsid w:val="00F74132"/>
    <w:rsid w:val="00F7557C"/>
    <w:rsid w:val="00F83E0A"/>
    <w:rsid w:val="00F9261D"/>
    <w:rsid w:val="00F94916"/>
    <w:rsid w:val="00FB3D38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en-us/aspnet/core/security/authentication/identity?view=aspnetcore-5.0&amp;tabs=visual-stud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aspnet/core/fundamentals/choose-aspnet-framework?view=aspnetcore-5.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ef/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tnet.microsoft.com/apps/aspnet/web-apps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aspnet/core/blazor/hosting-models?view=aspnetcore-5.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admin@email.com" TargetMode="External"/><Relationship Id="rId27" Type="http://schemas.openxmlformats.org/officeDocument/2006/relationships/hyperlink" Target="https://dotnet.microsoft.com/apps/aspnet/web-apps/blazor" TargetMode="External"/><Relationship Id="rId30" Type="http://schemas.openxmlformats.org/officeDocument/2006/relationships/hyperlink" Target="https://getbootstrap.com/docs/4.3/getting-started/introduction/" TargetMode="Externa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240</TotalTime>
  <Pages>18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181</cp:revision>
  <cp:lastPrinted>2021-06-10T16:20:00Z</cp:lastPrinted>
  <dcterms:created xsi:type="dcterms:W3CDTF">2021-06-09T00:54:00Z</dcterms:created>
  <dcterms:modified xsi:type="dcterms:W3CDTF">2021-06-10T16:36:00Z</dcterms:modified>
</cp:coreProperties>
</file>